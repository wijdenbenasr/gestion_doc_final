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53"/>
        <w:gridCol w:w="1848"/>
        <w:gridCol w:w="216"/>
        <w:gridCol w:w="1659"/>
      </w:tblGrid>
      <w:tr w:rsidR="00D5648C" w:rsidRPr="001D5160" w14:paraId="3A6BB49D" w14:textId="77777777" w:rsidTr="5A6C6075">
        <w:trPr>
          <w:cantSplit/>
          <w:trHeight w:val="299"/>
          <w:jc w:val="center"/>
        </w:trPr>
        <w:tc>
          <w:tcPr>
            <w:tcW w:w="6153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02AC9BC1" w14:textId="3573B30D" w:rsidR="00D5648C" w:rsidRPr="001D5160" w:rsidRDefault="00D5648C" w:rsidP="003849C7">
            <w:pPr>
              <w:pStyle w:val="Header"/>
              <w:rPr>
                <w:rFonts w:cs="Arial"/>
                <w:sz w:val="56"/>
                <w:szCs w:val="56"/>
              </w:rPr>
            </w:pPr>
            <w:r w:rsidRPr="6425863B">
              <w:rPr>
                <w:rFonts w:cs="Arial"/>
                <w:b/>
                <w:bCs/>
                <w:sz w:val="56"/>
                <w:szCs w:val="56"/>
                <w:lang w:val="en-GB"/>
              </w:rPr>
              <w:t>P</w:t>
            </w:r>
            <w:r>
              <w:rPr>
                <w:rFonts w:cs="Arial"/>
                <w:b/>
                <w:bCs/>
                <w:sz w:val="56"/>
                <w:szCs w:val="56"/>
                <w:lang w:val="en-GB"/>
              </w:rPr>
              <w:t>P</w:t>
            </w:r>
            <w:r w:rsidRPr="6425863B">
              <w:rPr>
                <w:rFonts w:cs="Arial"/>
                <w:b/>
                <w:bCs/>
                <w:sz w:val="56"/>
                <w:szCs w:val="56"/>
                <w:lang w:val="en-GB"/>
              </w:rPr>
              <w:t>S-</w:t>
            </w:r>
            <w:r>
              <w:rPr>
                <w:rFonts w:cs="Arial"/>
                <w:b/>
                <w:bCs/>
                <w:sz w:val="56"/>
                <w:szCs w:val="56"/>
                <w:lang w:val="en-GB"/>
              </w:rPr>
              <w:t>0101</w:t>
            </w:r>
          </w:p>
        </w:tc>
        <w:tc>
          <w:tcPr>
            <w:tcW w:w="1848" w:type="dxa"/>
            <w:tcMar>
              <w:left w:w="0" w:type="dxa"/>
              <w:right w:w="0" w:type="dxa"/>
            </w:tcMar>
            <w:vAlign w:val="center"/>
          </w:tcPr>
          <w:p w14:paraId="32DFF08A" w14:textId="7C5C8C9E" w:rsidR="00D5648C" w:rsidRDefault="00D5648C" w:rsidP="5A6C6075">
            <w:pPr>
              <w:pStyle w:val="Header"/>
              <w:rPr>
                <w:rFonts w:cs="Arial"/>
                <w:sz w:val="20"/>
                <w:lang w:val="en-US"/>
              </w:rPr>
            </w:pPr>
            <w:r w:rsidRPr="5A6C6075">
              <w:rPr>
                <w:rFonts w:cs="Arial"/>
                <w:sz w:val="20"/>
                <w:lang w:val="en-US"/>
              </w:rPr>
              <w:t>Rev. no: 0</w:t>
            </w:r>
            <w:r w:rsidR="00BD63F5">
              <w:rPr>
                <w:rFonts w:cs="Arial"/>
                <w:sz w:val="20"/>
                <w:lang w:val="en-US"/>
              </w:rPr>
              <w:t>9</w:t>
            </w:r>
          </w:p>
          <w:p w14:paraId="541BA52B" w14:textId="77777777" w:rsidR="00D5648C" w:rsidRPr="001D5160" w:rsidRDefault="00D5648C" w:rsidP="003849C7">
            <w:pPr>
              <w:pStyle w:val="Header"/>
              <w:rPr>
                <w:rFonts w:cs="Arial"/>
                <w:sz w:val="20"/>
                <w:lang w:val="en-US"/>
              </w:rPr>
            </w:pPr>
            <w:r w:rsidRPr="00871F0E">
              <w:rPr>
                <w:rFonts w:cs="Arial"/>
                <w:sz w:val="20"/>
                <w:rtl/>
                <w:lang w:val="en-US"/>
              </w:rPr>
              <w:t>رقم</w:t>
            </w:r>
            <w:r>
              <w:rPr>
                <w:rFonts w:cs="Arial"/>
                <w:sz w:val="20"/>
                <w:lang w:val="en-US"/>
              </w:rPr>
              <w:t xml:space="preserve"> </w:t>
            </w:r>
            <w:r w:rsidRPr="00871F0E">
              <w:rPr>
                <w:rFonts w:cs="Arial"/>
                <w:sz w:val="20"/>
                <w:rtl/>
                <w:lang w:val="en-US"/>
              </w:rPr>
              <w:t>المراجعة</w:t>
            </w:r>
          </w:p>
        </w:tc>
        <w:tc>
          <w:tcPr>
            <w:tcW w:w="21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39C3498" w14:textId="77777777" w:rsidR="00D5648C" w:rsidRPr="001D5160" w:rsidRDefault="00D5648C" w:rsidP="003849C7">
            <w:pPr>
              <w:pStyle w:val="Header"/>
              <w:jc w:val="center"/>
              <w:rPr>
                <w:rFonts w:cs="Arial"/>
                <w:sz w:val="20"/>
                <w:lang w:val="en-US"/>
              </w:rPr>
            </w:pPr>
          </w:p>
        </w:tc>
        <w:tc>
          <w:tcPr>
            <w:tcW w:w="1659" w:type="dxa"/>
            <w:vAlign w:val="center"/>
          </w:tcPr>
          <w:p w14:paraId="5A9A7A1E" w14:textId="1F765062" w:rsidR="00D5648C" w:rsidRDefault="00D5648C" w:rsidP="5A6C6075">
            <w:pPr>
              <w:pStyle w:val="Header"/>
              <w:rPr>
                <w:rFonts w:cs="Arial"/>
                <w:sz w:val="20"/>
                <w:lang w:val="en-GB"/>
              </w:rPr>
            </w:pPr>
            <w:r w:rsidRPr="5A6C6075">
              <w:rPr>
                <w:rFonts w:cs="Arial"/>
                <w:sz w:val="18"/>
                <w:szCs w:val="18"/>
                <w:lang w:val="en-US"/>
              </w:rPr>
              <w:t xml:space="preserve">Date </w:t>
            </w:r>
            <w:r w:rsidR="00D43F19" w:rsidRPr="5A6C6075">
              <w:rPr>
                <w:rFonts w:cs="Arial"/>
                <w:sz w:val="18"/>
                <w:szCs w:val="18"/>
                <w:lang w:val="en-US"/>
              </w:rPr>
              <w:t>202</w:t>
            </w:r>
            <w:r w:rsidR="000B1A2A">
              <w:rPr>
                <w:rFonts w:cs="Arial"/>
                <w:sz w:val="18"/>
                <w:szCs w:val="18"/>
                <w:lang w:val="en-US"/>
              </w:rPr>
              <w:t>5</w:t>
            </w:r>
            <w:r w:rsidR="00D43F19" w:rsidRPr="5A6C6075">
              <w:rPr>
                <w:rFonts w:cs="Arial"/>
                <w:sz w:val="18"/>
                <w:szCs w:val="18"/>
                <w:lang w:val="en-US"/>
              </w:rPr>
              <w:t>-</w:t>
            </w:r>
            <w:r w:rsidR="00BD63F5">
              <w:rPr>
                <w:rFonts w:cs="Arial"/>
                <w:sz w:val="18"/>
                <w:szCs w:val="18"/>
                <w:lang w:val="en-US"/>
              </w:rPr>
              <w:t>09</w:t>
            </w:r>
            <w:r w:rsidR="00D43F19" w:rsidRPr="5A6C6075">
              <w:rPr>
                <w:rFonts w:cs="Arial"/>
                <w:sz w:val="18"/>
                <w:szCs w:val="18"/>
                <w:lang w:val="en-US"/>
              </w:rPr>
              <w:t>-</w:t>
            </w:r>
            <w:r w:rsidR="000B1A2A">
              <w:rPr>
                <w:rFonts w:cs="Arial"/>
                <w:sz w:val="18"/>
                <w:szCs w:val="18"/>
                <w:lang w:val="en-US"/>
              </w:rPr>
              <w:t>07</w:t>
            </w:r>
          </w:p>
          <w:p w14:paraId="734BB500" w14:textId="77777777" w:rsidR="00D5648C" w:rsidRPr="001D5160" w:rsidRDefault="00D5648C" w:rsidP="003849C7">
            <w:pPr>
              <w:pStyle w:val="Header"/>
              <w:rPr>
                <w:rFonts w:cs="Arial"/>
                <w:sz w:val="20"/>
                <w:lang w:val="en-GB"/>
              </w:rPr>
            </w:pPr>
            <w:r w:rsidRPr="00871F0E">
              <w:rPr>
                <w:rFonts w:cs="Arial"/>
                <w:sz w:val="20"/>
                <w:rtl/>
                <w:lang w:val="en-US"/>
              </w:rPr>
              <w:t>ال</w:t>
            </w:r>
            <w:r w:rsidRPr="005B294D">
              <w:rPr>
                <w:rFonts w:cs="Arial"/>
                <w:sz w:val="20"/>
                <w:rtl/>
                <w:lang w:val="en-GB"/>
              </w:rPr>
              <w:t>تاريخ</w:t>
            </w:r>
          </w:p>
        </w:tc>
      </w:tr>
      <w:tr w:rsidR="00D5648C" w:rsidRPr="001D5160" w14:paraId="1DDCF13C" w14:textId="77777777" w:rsidTr="5A6C6075">
        <w:trPr>
          <w:cantSplit/>
          <w:trHeight w:val="48"/>
          <w:jc w:val="center"/>
        </w:trPr>
        <w:tc>
          <w:tcPr>
            <w:tcW w:w="6153" w:type="dxa"/>
            <w:vMerge/>
            <w:tcMar>
              <w:left w:w="28" w:type="dxa"/>
              <w:right w:w="28" w:type="dxa"/>
            </w:tcMar>
            <w:vAlign w:val="center"/>
          </w:tcPr>
          <w:p w14:paraId="50FCCF5D" w14:textId="77777777" w:rsidR="00D5648C" w:rsidRPr="6425863B" w:rsidRDefault="00D5648C" w:rsidP="003849C7">
            <w:pPr>
              <w:pStyle w:val="Header"/>
              <w:rPr>
                <w:rFonts w:cs="Arial"/>
                <w:b/>
                <w:bCs/>
                <w:sz w:val="56"/>
                <w:szCs w:val="56"/>
                <w:lang w:val="en-GB"/>
              </w:rPr>
            </w:pPr>
          </w:p>
        </w:tc>
        <w:tc>
          <w:tcPr>
            <w:tcW w:w="1848" w:type="dxa"/>
            <w:tcMar>
              <w:left w:w="0" w:type="dxa"/>
              <w:right w:w="0" w:type="dxa"/>
            </w:tcMar>
            <w:vAlign w:val="center"/>
          </w:tcPr>
          <w:p w14:paraId="0DAC04F2" w14:textId="77777777" w:rsidR="00D5648C" w:rsidRPr="001D5160" w:rsidRDefault="00D5648C" w:rsidP="003849C7">
            <w:pPr>
              <w:pStyle w:val="Header"/>
              <w:ind w:right="62"/>
              <w:jc w:val="right"/>
              <w:rPr>
                <w:rFonts w:cs="Arial"/>
                <w:sz w:val="20"/>
                <w:lang w:val="en-US"/>
              </w:rPr>
            </w:pPr>
          </w:p>
        </w:tc>
        <w:tc>
          <w:tcPr>
            <w:tcW w:w="216" w:type="dxa"/>
            <w:vMerge/>
            <w:tcMar>
              <w:left w:w="0" w:type="dxa"/>
              <w:right w:w="0" w:type="dxa"/>
            </w:tcMar>
            <w:vAlign w:val="center"/>
          </w:tcPr>
          <w:p w14:paraId="1B466972" w14:textId="77777777" w:rsidR="00D5648C" w:rsidRDefault="00D5648C" w:rsidP="003849C7">
            <w:pPr>
              <w:pStyle w:val="Header"/>
              <w:rPr>
                <w:rFonts w:cs="Arial"/>
                <w:sz w:val="20"/>
                <w:lang w:val="en-US"/>
              </w:rPr>
            </w:pPr>
          </w:p>
        </w:tc>
        <w:tc>
          <w:tcPr>
            <w:tcW w:w="1659" w:type="dxa"/>
            <w:vAlign w:val="center"/>
          </w:tcPr>
          <w:p w14:paraId="7747F05C" w14:textId="77777777" w:rsidR="00D5648C" w:rsidRPr="001D5160" w:rsidRDefault="00D5648C" w:rsidP="003849C7">
            <w:pPr>
              <w:pStyle w:val="Header"/>
              <w:jc w:val="right"/>
              <w:rPr>
                <w:rFonts w:cs="Arial"/>
                <w:sz w:val="20"/>
                <w:lang w:val="en-GB"/>
              </w:rPr>
            </w:pPr>
          </w:p>
        </w:tc>
      </w:tr>
    </w:tbl>
    <w:p w14:paraId="3CD39F7B" w14:textId="77777777" w:rsidR="009E2F93" w:rsidRPr="001D5160" w:rsidRDefault="009E2F93" w:rsidP="00893156">
      <w:pPr>
        <w:pStyle w:val="Paragrafo"/>
        <w:numPr>
          <w:ilvl w:val="0"/>
          <w:numId w:val="0"/>
        </w:numPr>
        <w:rPr>
          <w:lang w:val="en-US"/>
        </w:rPr>
      </w:pPr>
    </w:p>
    <w:tbl>
      <w:tblPr>
        <w:tblStyle w:val="TableGrid"/>
        <w:tblpPr w:leftFromText="141" w:rightFromText="141" w:vertAnchor="text" w:horzAnchor="margin" w:tblpXSpec="center" w:tblpY="108"/>
        <w:tblOverlap w:val="never"/>
        <w:tblW w:w="0" w:type="auto"/>
        <w:tblLook w:val="04A0" w:firstRow="1" w:lastRow="0" w:firstColumn="1" w:lastColumn="0" w:noHBand="0" w:noVBand="1"/>
      </w:tblPr>
      <w:tblGrid>
        <w:gridCol w:w="3334"/>
        <w:gridCol w:w="3501"/>
      </w:tblGrid>
      <w:tr w:rsidR="001E03C9" w14:paraId="0BE6D27D" w14:textId="77777777" w:rsidTr="000B1A2A">
        <w:trPr>
          <w:trHeight w:val="275"/>
        </w:trPr>
        <w:tc>
          <w:tcPr>
            <w:tcW w:w="3334" w:type="dxa"/>
          </w:tcPr>
          <w:p w14:paraId="3CD1516F" w14:textId="77777777" w:rsidR="001E03C9" w:rsidRPr="00FE5F89" w:rsidRDefault="001E03C9" w:rsidP="001E03C9">
            <w:pPr>
              <w:rPr>
                <w:b/>
                <w:bCs/>
              </w:rPr>
            </w:pPr>
            <w:r>
              <w:rPr>
                <w:rFonts w:hint="cs"/>
                <w:b/>
                <w:bCs/>
              </w:rPr>
              <w:t>L</w:t>
            </w:r>
            <w:r>
              <w:rPr>
                <w:b/>
                <w:bCs/>
              </w:rPr>
              <w:t xml:space="preserve">igne </w:t>
            </w:r>
          </w:p>
        </w:tc>
        <w:tc>
          <w:tcPr>
            <w:tcW w:w="3501" w:type="dxa"/>
          </w:tcPr>
          <w:p w14:paraId="452DDF93" w14:textId="02F25E17" w:rsidR="001E03C9" w:rsidRPr="00F11C30" w:rsidRDefault="001E03C9" w:rsidP="001E03C9">
            <w:pPr>
              <w:rPr>
                <w:rFonts w:cs="Arial"/>
                <w:bCs/>
                <w:sz w:val="18"/>
                <w:szCs w:val="18"/>
              </w:rPr>
            </w:pPr>
            <w:r w:rsidRPr="00083073">
              <w:rPr>
                <w:b/>
                <w:bCs/>
              </w:rPr>
              <w:t>BBC</w:t>
            </w:r>
            <w:r w:rsidR="000B1A2A">
              <w:rPr>
                <w:rFonts w:asciiTheme="minorHAnsi" w:hAnsiTheme="minorHAnsi" w:cstheme="minorHAnsi"/>
                <w:szCs w:val="22"/>
              </w:rPr>
              <w:t> : XX.27. 689.XX</w:t>
            </w:r>
            <w:r w:rsidR="00B23E1D">
              <w:rPr>
                <w:rFonts w:asciiTheme="minorHAnsi" w:hAnsiTheme="minorHAnsi" w:cstheme="minorHAnsi"/>
                <w:szCs w:val="22"/>
              </w:rPr>
              <w:t xml:space="preserve"> &amp; </w:t>
            </w:r>
            <w:r w:rsidR="000B1A2A">
              <w:rPr>
                <w:rFonts w:asciiTheme="minorHAnsi" w:hAnsiTheme="minorHAnsi" w:cstheme="minorHAnsi"/>
                <w:szCs w:val="22"/>
              </w:rPr>
              <w:t>XX.</w:t>
            </w:r>
            <w:proofErr w:type="gramStart"/>
            <w:r w:rsidR="000B1A2A">
              <w:rPr>
                <w:rFonts w:asciiTheme="minorHAnsi" w:hAnsiTheme="minorHAnsi" w:cstheme="minorHAnsi"/>
                <w:szCs w:val="22"/>
              </w:rPr>
              <w:t>27.</w:t>
            </w:r>
            <w:r w:rsidR="00B23E1D">
              <w:rPr>
                <w:rFonts w:asciiTheme="minorHAnsi" w:hAnsiTheme="minorHAnsi" w:cstheme="minorHAnsi"/>
                <w:szCs w:val="22"/>
              </w:rPr>
              <w:t>J42</w:t>
            </w:r>
            <w:r w:rsidR="000B1A2A">
              <w:rPr>
                <w:rFonts w:asciiTheme="minorHAnsi" w:hAnsiTheme="minorHAnsi" w:cstheme="minorHAnsi"/>
                <w:szCs w:val="22"/>
              </w:rPr>
              <w:t>.XX</w:t>
            </w:r>
            <w:proofErr w:type="gramEnd"/>
          </w:p>
        </w:tc>
      </w:tr>
      <w:tr w:rsidR="00A4325E" w14:paraId="6D73E0C1" w14:textId="77777777" w:rsidTr="000B1A2A">
        <w:trPr>
          <w:trHeight w:val="302"/>
        </w:trPr>
        <w:tc>
          <w:tcPr>
            <w:tcW w:w="3334" w:type="dxa"/>
          </w:tcPr>
          <w:p w14:paraId="3125AED9" w14:textId="22C0593B" w:rsidR="00A4325E" w:rsidRDefault="00A4325E" w:rsidP="00A432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SOP </w:t>
            </w:r>
          </w:p>
        </w:tc>
        <w:tc>
          <w:tcPr>
            <w:tcW w:w="3501" w:type="dxa"/>
          </w:tcPr>
          <w:p w14:paraId="0DB17F78" w14:textId="482BE9BA" w:rsidR="00A4325E" w:rsidRDefault="00A4325E" w:rsidP="00A4325E">
            <w:pPr>
              <w:rPr>
                <w:rFonts w:asciiTheme="minorHAnsi" w:hAnsiTheme="minorHAnsi" w:cstheme="minorHAnsi"/>
                <w:szCs w:val="22"/>
              </w:rPr>
            </w:pPr>
            <w:r w:rsidRPr="00F959A7">
              <w:rPr>
                <w:rFonts w:asciiTheme="minorHAnsi" w:hAnsiTheme="minorHAnsi" w:cstheme="minorHAnsi"/>
                <w:b/>
                <w:bCs/>
                <w:szCs w:val="22"/>
              </w:rPr>
              <w:t>SOP-0136</w:t>
            </w:r>
          </w:p>
        </w:tc>
      </w:tr>
      <w:tr w:rsidR="001E03C9" w14:paraId="0059C580" w14:textId="77777777" w:rsidTr="000B1A2A">
        <w:trPr>
          <w:trHeight w:val="302"/>
        </w:trPr>
        <w:tc>
          <w:tcPr>
            <w:tcW w:w="3334" w:type="dxa"/>
          </w:tcPr>
          <w:p w14:paraId="118234DE" w14:textId="77777777" w:rsidR="001E03C9" w:rsidRPr="00CA6701" w:rsidRDefault="001E03C9" w:rsidP="001E03C9">
            <w:pPr>
              <w:rPr>
                <w:b/>
                <w:bCs/>
              </w:rPr>
            </w:pPr>
            <w:r w:rsidRPr="00CA6701">
              <w:rPr>
                <w:b/>
                <w:bCs/>
              </w:rPr>
              <w:t>Machine</w:t>
            </w:r>
            <w:r>
              <w:rPr>
                <w:b/>
                <w:bCs/>
              </w:rPr>
              <w:t xml:space="preserve">  </w:t>
            </w:r>
            <w:r w:rsidRPr="00F11C30">
              <w:rPr>
                <w:b/>
                <w:bCs/>
                <w:rtl/>
              </w:rPr>
              <w:t xml:space="preserve"> </w:t>
            </w:r>
          </w:p>
        </w:tc>
        <w:tc>
          <w:tcPr>
            <w:tcW w:w="3501" w:type="dxa"/>
          </w:tcPr>
          <w:p w14:paraId="4B32D9BA" w14:textId="77777777" w:rsidR="001E03C9" w:rsidRPr="00083073" w:rsidRDefault="001E03C9" w:rsidP="001E03C9">
            <w:pPr>
              <w:rPr>
                <w:rFonts w:cs="Arial"/>
                <w:b/>
                <w:bCs/>
                <w:sz w:val="20"/>
              </w:rPr>
            </w:pPr>
            <w:r w:rsidRPr="00083073">
              <w:rPr>
                <w:rFonts w:cs="Arial"/>
                <w:b/>
                <w:bCs/>
                <w:sz w:val="20"/>
              </w:rPr>
              <w:t>Machine Distribution Colle BBC</w:t>
            </w:r>
          </w:p>
          <w:p w14:paraId="78D78D6F" w14:textId="77777777" w:rsidR="001E03C9" w:rsidRPr="00365B19" w:rsidRDefault="001E03C9" w:rsidP="001E03C9">
            <w:pPr>
              <w:rPr>
                <w:rFonts w:asciiTheme="minorHAnsi" w:hAnsiTheme="minorHAnsi" w:cstheme="minorHAnsi"/>
                <w:szCs w:val="22"/>
                <w:rtl/>
              </w:rPr>
            </w:pPr>
            <w:r w:rsidRPr="0072787D">
              <w:rPr>
                <w:rFonts w:cs="Arial"/>
                <w:b/>
                <w:bCs/>
                <w:sz w:val="20"/>
              </w:rPr>
              <w:t>Station Séchage Colle BBC</w:t>
            </w:r>
          </w:p>
        </w:tc>
      </w:tr>
    </w:tbl>
    <w:p w14:paraId="1D9A1125" w14:textId="77777777" w:rsidR="009E2F93" w:rsidRPr="007E089A" w:rsidRDefault="009E2F93" w:rsidP="00E975B5">
      <w:pPr>
        <w:pStyle w:val="Riferimentonormativo"/>
        <w:numPr>
          <w:ilvl w:val="0"/>
          <w:numId w:val="0"/>
        </w:numPr>
        <w:ind w:left="227" w:hanging="227"/>
        <w:jc w:val="both"/>
      </w:pPr>
    </w:p>
    <w:p w14:paraId="6FF9E286" w14:textId="0468049C" w:rsidR="00F3745D" w:rsidRDefault="00F3745D" w:rsidP="00F3745D"/>
    <w:p w14:paraId="25858FA4" w14:textId="0FE45E8C" w:rsidR="00250788" w:rsidRDefault="00250788" w:rsidP="00F3745D"/>
    <w:p w14:paraId="6C554366" w14:textId="77777777" w:rsidR="00250788" w:rsidRDefault="00250788" w:rsidP="00F3745D"/>
    <w:p w14:paraId="2A4577C3" w14:textId="5CEACF8B" w:rsidR="00F3745D" w:rsidRDefault="00F3745D" w:rsidP="00F3745D"/>
    <w:p w14:paraId="3728F3C5" w14:textId="77777777" w:rsidR="00250788" w:rsidRDefault="00250788" w:rsidP="00F3745D"/>
    <w:p w14:paraId="3708975D" w14:textId="77777777" w:rsidR="00F3745D" w:rsidRDefault="00F3745D" w:rsidP="00F3745D"/>
    <w:p w14:paraId="20CA8403" w14:textId="14371D1E" w:rsidR="00F3745D" w:rsidRDefault="00F3745D" w:rsidP="00F3745D"/>
    <w:p w14:paraId="2164B9F4" w14:textId="303E8601" w:rsidR="00F3745D" w:rsidRDefault="00F3745D" w:rsidP="00F3745D"/>
    <w:p w14:paraId="69A7AF53" w14:textId="60FDF09F" w:rsidR="00F3745D" w:rsidRDefault="00F3745D" w:rsidP="00F3745D"/>
    <w:p w14:paraId="0904EC11" w14:textId="4C84DF5A" w:rsidR="00F3745D" w:rsidRDefault="00F3745D" w:rsidP="00F3745D"/>
    <w:p w14:paraId="20794B13" w14:textId="6841E766" w:rsidR="00484D5E" w:rsidRDefault="00484D5E" w:rsidP="00F3745D"/>
    <w:p w14:paraId="4357298B" w14:textId="77777777" w:rsidR="00484D5E" w:rsidRDefault="00484D5E" w:rsidP="00F3745D"/>
    <w:p w14:paraId="7D3D11AF" w14:textId="01E18C25" w:rsidR="00F3745D" w:rsidRDefault="00F3745D" w:rsidP="00F3745D"/>
    <w:p w14:paraId="44CA2854" w14:textId="1A7A03E6" w:rsidR="00484D5E" w:rsidRDefault="00484D5E" w:rsidP="00F3745D"/>
    <w:p w14:paraId="55F44FD1" w14:textId="18A6E6C9" w:rsidR="00484D5E" w:rsidRDefault="00484D5E" w:rsidP="00F3745D"/>
    <w:p w14:paraId="55F06909" w14:textId="02FA6B12" w:rsidR="00484D5E" w:rsidRDefault="00484D5E" w:rsidP="00F3745D"/>
    <w:p w14:paraId="5BEA3B1F" w14:textId="43EB0D33" w:rsidR="00484D5E" w:rsidRDefault="00484D5E" w:rsidP="00F3745D"/>
    <w:p w14:paraId="3BE47C4F" w14:textId="5D532381" w:rsidR="00F75544" w:rsidRDefault="00F75544" w:rsidP="5A6C6075"/>
    <w:p w14:paraId="5783E7CB" w14:textId="7A6049D5" w:rsidR="00F75544" w:rsidRDefault="00F75544" w:rsidP="00F3745D"/>
    <w:tbl>
      <w:tblPr>
        <w:tblpPr w:leftFromText="141" w:rightFromText="141" w:vertAnchor="text" w:horzAnchor="margin" w:tblpY="-3"/>
        <w:tblW w:w="9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53"/>
        <w:gridCol w:w="1848"/>
        <w:gridCol w:w="216"/>
        <w:gridCol w:w="1659"/>
      </w:tblGrid>
      <w:tr w:rsidR="00B46FF5" w:rsidRPr="001D5160" w14:paraId="1422F31B" w14:textId="77777777" w:rsidTr="5A6C6075">
        <w:trPr>
          <w:cantSplit/>
          <w:trHeight w:val="299"/>
        </w:trPr>
        <w:tc>
          <w:tcPr>
            <w:tcW w:w="6153" w:type="dxa"/>
            <w:vMerge w:val="restart"/>
            <w:tcMar>
              <w:left w:w="28" w:type="dxa"/>
              <w:right w:w="28" w:type="dxa"/>
            </w:tcMar>
            <w:vAlign w:val="center"/>
          </w:tcPr>
          <w:p w14:paraId="61FFE0BD" w14:textId="77777777" w:rsidR="00B46FF5" w:rsidRPr="001D5160" w:rsidRDefault="00B46FF5" w:rsidP="00B46FF5">
            <w:pPr>
              <w:pStyle w:val="Header"/>
              <w:rPr>
                <w:rFonts w:cs="Arial"/>
                <w:sz w:val="56"/>
                <w:szCs w:val="56"/>
              </w:rPr>
            </w:pPr>
            <w:r w:rsidRPr="6425863B">
              <w:rPr>
                <w:rFonts w:cs="Arial"/>
                <w:b/>
                <w:bCs/>
                <w:sz w:val="56"/>
                <w:szCs w:val="56"/>
                <w:lang w:val="en-GB"/>
              </w:rPr>
              <w:lastRenderedPageBreak/>
              <w:t>P</w:t>
            </w:r>
            <w:r>
              <w:rPr>
                <w:rFonts w:cs="Arial"/>
                <w:b/>
                <w:bCs/>
                <w:sz w:val="56"/>
                <w:szCs w:val="56"/>
                <w:lang w:val="en-GB"/>
              </w:rPr>
              <w:t>P</w:t>
            </w:r>
            <w:r w:rsidRPr="6425863B">
              <w:rPr>
                <w:rFonts w:cs="Arial"/>
                <w:b/>
                <w:bCs/>
                <w:sz w:val="56"/>
                <w:szCs w:val="56"/>
                <w:lang w:val="en-GB"/>
              </w:rPr>
              <w:t>S-</w:t>
            </w:r>
            <w:r>
              <w:rPr>
                <w:rFonts w:cs="Arial"/>
                <w:b/>
                <w:bCs/>
                <w:sz w:val="56"/>
                <w:szCs w:val="56"/>
                <w:lang w:val="en-GB"/>
              </w:rPr>
              <w:t>0101</w:t>
            </w:r>
          </w:p>
        </w:tc>
        <w:tc>
          <w:tcPr>
            <w:tcW w:w="1848" w:type="dxa"/>
            <w:tcMar>
              <w:left w:w="0" w:type="dxa"/>
              <w:right w:w="0" w:type="dxa"/>
            </w:tcMar>
            <w:vAlign w:val="center"/>
          </w:tcPr>
          <w:p w14:paraId="305D8DA0" w14:textId="73197B09" w:rsidR="00B46FF5" w:rsidRDefault="250EECBA" w:rsidP="5A6C6075">
            <w:pPr>
              <w:pStyle w:val="Header"/>
              <w:rPr>
                <w:rFonts w:cs="Arial"/>
                <w:sz w:val="20"/>
                <w:lang w:val="en-US"/>
              </w:rPr>
            </w:pPr>
            <w:r w:rsidRPr="5A6C6075">
              <w:rPr>
                <w:rFonts w:cs="Arial"/>
                <w:sz w:val="20"/>
                <w:lang w:val="en-US"/>
              </w:rPr>
              <w:t>Rev. no: 0</w:t>
            </w:r>
            <w:r w:rsidR="00BD63F5">
              <w:rPr>
                <w:rFonts w:cs="Arial"/>
                <w:sz w:val="20"/>
                <w:lang w:val="en-US"/>
              </w:rPr>
              <w:t>9</w:t>
            </w:r>
          </w:p>
          <w:p w14:paraId="100EFA3C" w14:textId="77777777" w:rsidR="00B46FF5" w:rsidRPr="001D5160" w:rsidRDefault="00B46FF5" w:rsidP="00B46FF5">
            <w:pPr>
              <w:pStyle w:val="Header"/>
              <w:rPr>
                <w:rFonts w:cs="Arial"/>
                <w:sz w:val="20"/>
                <w:lang w:val="en-US"/>
              </w:rPr>
            </w:pPr>
            <w:r w:rsidRPr="00871F0E">
              <w:rPr>
                <w:rFonts w:cs="Arial"/>
                <w:sz w:val="20"/>
                <w:rtl/>
                <w:lang w:val="en-US"/>
              </w:rPr>
              <w:t>رقم</w:t>
            </w:r>
            <w:r>
              <w:rPr>
                <w:rFonts w:cs="Arial"/>
                <w:sz w:val="20"/>
                <w:lang w:val="en-US"/>
              </w:rPr>
              <w:t xml:space="preserve"> </w:t>
            </w:r>
            <w:r w:rsidRPr="00871F0E">
              <w:rPr>
                <w:rFonts w:cs="Arial"/>
                <w:sz w:val="20"/>
                <w:rtl/>
                <w:lang w:val="en-US"/>
              </w:rPr>
              <w:t>المراجعة</w:t>
            </w:r>
          </w:p>
        </w:tc>
        <w:tc>
          <w:tcPr>
            <w:tcW w:w="21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9A291BC" w14:textId="77777777" w:rsidR="00B46FF5" w:rsidRPr="001D5160" w:rsidRDefault="00B46FF5" w:rsidP="00B46FF5">
            <w:pPr>
              <w:pStyle w:val="Header"/>
              <w:jc w:val="center"/>
              <w:rPr>
                <w:rFonts w:cs="Arial"/>
                <w:sz w:val="20"/>
                <w:lang w:val="en-US"/>
              </w:rPr>
            </w:pPr>
          </w:p>
        </w:tc>
        <w:tc>
          <w:tcPr>
            <w:tcW w:w="1659" w:type="dxa"/>
            <w:vAlign w:val="center"/>
          </w:tcPr>
          <w:p w14:paraId="5CBDAD24" w14:textId="020BB659" w:rsidR="00B46FF5" w:rsidRDefault="250EECBA" w:rsidP="5A6C6075">
            <w:pPr>
              <w:pStyle w:val="Header"/>
              <w:rPr>
                <w:rFonts w:cs="Arial"/>
                <w:sz w:val="20"/>
                <w:lang w:val="en-GB"/>
              </w:rPr>
            </w:pPr>
            <w:r w:rsidRPr="5A6C6075">
              <w:rPr>
                <w:rFonts w:cs="Arial"/>
                <w:sz w:val="18"/>
                <w:szCs w:val="18"/>
                <w:lang w:val="en-US"/>
              </w:rPr>
              <w:t>Date 202</w:t>
            </w:r>
            <w:r w:rsidR="000B1A2A">
              <w:rPr>
                <w:rFonts w:cs="Arial"/>
                <w:sz w:val="18"/>
                <w:szCs w:val="18"/>
                <w:lang w:val="en-US"/>
              </w:rPr>
              <w:t>5</w:t>
            </w:r>
            <w:r w:rsidRPr="5A6C6075">
              <w:rPr>
                <w:rFonts w:cs="Arial"/>
                <w:sz w:val="18"/>
                <w:szCs w:val="18"/>
                <w:lang w:val="en-US"/>
              </w:rPr>
              <w:t>-</w:t>
            </w:r>
            <w:r w:rsidR="000B1A2A">
              <w:rPr>
                <w:rFonts w:cs="Arial"/>
                <w:sz w:val="18"/>
                <w:szCs w:val="18"/>
                <w:lang w:val="en-US"/>
              </w:rPr>
              <w:t>0</w:t>
            </w:r>
            <w:r w:rsidR="00BD63F5">
              <w:rPr>
                <w:rFonts w:cs="Arial"/>
                <w:sz w:val="18"/>
                <w:szCs w:val="18"/>
                <w:lang w:val="en-US"/>
              </w:rPr>
              <w:t>9</w:t>
            </w:r>
            <w:r w:rsidRPr="5A6C6075">
              <w:rPr>
                <w:rFonts w:cs="Arial"/>
                <w:sz w:val="18"/>
                <w:szCs w:val="18"/>
                <w:lang w:val="en-US"/>
              </w:rPr>
              <w:t>-</w:t>
            </w:r>
            <w:r w:rsidR="000B1A2A">
              <w:rPr>
                <w:rFonts w:cs="Arial"/>
                <w:sz w:val="18"/>
                <w:szCs w:val="18"/>
                <w:lang w:val="en-US"/>
              </w:rPr>
              <w:t>07</w:t>
            </w:r>
          </w:p>
          <w:p w14:paraId="73A821BB" w14:textId="77777777" w:rsidR="00B46FF5" w:rsidRPr="001D5160" w:rsidRDefault="00B46FF5" w:rsidP="00B46FF5">
            <w:pPr>
              <w:pStyle w:val="Header"/>
              <w:rPr>
                <w:rFonts w:cs="Arial"/>
                <w:sz w:val="20"/>
                <w:lang w:val="en-GB"/>
              </w:rPr>
            </w:pPr>
            <w:r w:rsidRPr="00871F0E">
              <w:rPr>
                <w:rFonts w:cs="Arial"/>
                <w:sz w:val="20"/>
                <w:rtl/>
                <w:lang w:val="en-US"/>
              </w:rPr>
              <w:t>ال</w:t>
            </w:r>
            <w:r w:rsidRPr="005B294D">
              <w:rPr>
                <w:rFonts w:cs="Arial"/>
                <w:sz w:val="20"/>
                <w:rtl/>
                <w:lang w:val="en-GB"/>
              </w:rPr>
              <w:t>تاريخ</w:t>
            </w:r>
          </w:p>
        </w:tc>
      </w:tr>
      <w:tr w:rsidR="00B46FF5" w:rsidRPr="001D5160" w14:paraId="3E0279F3" w14:textId="77777777" w:rsidTr="5A6C6075">
        <w:trPr>
          <w:cantSplit/>
          <w:trHeight w:val="48"/>
        </w:trPr>
        <w:tc>
          <w:tcPr>
            <w:tcW w:w="6153" w:type="dxa"/>
            <w:vMerge/>
            <w:tcMar>
              <w:left w:w="28" w:type="dxa"/>
              <w:right w:w="28" w:type="dxa"/>
            </w:tcMar>
            <w:vAlign w:val="center"/>
          </w:tcPr>
          <w:p w14:paraId="1BD50324" w14:textId="77777777" w:rsidR="00B46FF5" w:rsidRPr="6425863B" w:rsidRDefault="00B46FF5" w:rsidP="00B46FF5">
            <w:pPr>
              <w:pStyle w:val="Header"/>
              <w:rPr>
                <w:rFonts w:cs="Arial"/>
                <w:b/>
                <w:bCs/>
                <w:sz w:val="56"/>
                <w:szCs w:val="56"/>
                <w:lang w:val="en-GB"/>
              </w:rPr>
            </w:pPr>
          </w:p>
        </w:tc>
        <w:tc>
          <w:tcPr>
            <w:tcW w:w="1848" w:type="dxa"/>
            <w:tcMar>
              <w:left w:w="0" w:type="dxa"/>
              <w:right w:w="0" w:type="dxa"/>
            </w:tcMar>
            <w:vAlign w:val="center"/>
          </w:tcPr>
          <w:p w14:paraId="55E6359F" w14:textId="77777777" w:rsidR="00B46FF5" w:rsidRPr="001D5160" w:rsidRDefault="00B46FF5" w:rsidP="00B46FF5">
            <w:pPr>
              <w:pStyle w:val="Header"/>
              <w:ind w:right="62"/>
              <w:jc w:val="right"/>
              <w:rPr>
                <w:rFonts w:cs="Arial"/>
                <w:sz w:val="20"/>
                <w:lang w:val="en-US"/>
              </w:rPr>
            </w:pPr>
          </w:p>
        </w:tc>
        <w:tc>
          <w:tcPr>
            <w:tcW w:w="216" w:type="dxa"/>
            <w:vMerge/>
            <w:tcMar>
              <w:left w:w="0" w:type="dxa"/>
              <w:right w:w="0" w:type="dxa"/>
            </w:tcMar>
            <w:vAlign w:val="center"/>
          </w:tcPr>
          <w:p w14:paraId="7BA401C7" w14:textId="77777777" w:rsidR="00B46FF5" w:rsidRDefault="00B46FF5" w:rsidP="00B46FF5">
            <w:pPr>
              <w:pStyle w:val="Header"/>
              <w:rPr>
                <w:rFonts w:cs="Arial"/>
                <w:sz w:val="20"/>
                <w:lang w:val="en-US"/>
              </w:rPr>
            </w:pPr>
          </w:p>
        </w:tc>
        <w:tc>
          <w:tcPr>
            <w:tcW w:w="1659" w:type="dxa"/>
            <w:vAlign w:val="center"/>
          </w:tcPr>
          <w:p w14:paraId="5DE53A82" w14:textId="77777777" w:rsidR="00B46FF5" w:rsidRPr="001D5160" w:rsidRDefault="00B46FF5" w:rsidP="00B46FF5">
            <w:pPr>
              <w:pStyle w:val="Header"/>
              <w:jc w:val="right"/>
              <w:rPr>
                <w:rFonts w:cs="Arial"/>
                <w:sz w:val="20"/>
                <w:lang w:val="en-GB"/>
              </w:rPr>
            </w:pPr>
          </w:p>
        </w:tc>
      </w:tr>
    </w:tbl>
    <w:p w14:paraId="1A72F2A4" w14:textId="46D32F2E" w:rsidR="00F75544" w:rsidRDefault="00F75544" w:rsidP="00F374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8"/>
        <w:gridCol w:w="1276"/>
        <w:gridCol w:w="1276"/>
        <w:gridCol w:w="1411"/>
      </w:tblGrid>
      <w:tr w:rsidR="002E7C4B" w14:paraId="013682DF" w14:textId="77777777" w:rsidTr="5A6C6075">
        <w:tc>
          <w:tcPr>
            <w:tcW w:w="10195" w:type="dxa"/>
            <w:gridSpan w:val="5"/>
          </w:tcPr>
          <w:p w14:paraId="21C0EC50" w14:textId="5A0C74E1" w:rsidR="002E7C4B" w:rsidRDefault="002E7C4B" w:rsidP="002E7C4B">
            <w:pPr>
              <w:jc w:val="center"/>
            </w:pPr>
            <w:r>
              <w:rPr>
                <w:rFonts w:cs="Arial"/>
                <w:b/>
                <w:sz w:val="20"/>
              </w:rPr>
              <w:t xml:space="preserve">Paramètres Process </w:t>
            </w:r>
            <w:r w:rsidRPr="0072787D">
              <w:rPr>
                <w:rFonts w:cs="Arial"/>
                <w:b/>
                <w:sz w:val="20"/>
              </w:rPr>
              <w:t>Machine Distribution Colle BBC</w:t>
            </w:r>
          </w:p>
        </w:tc>
      </w:tr>
      <w:tr w:rsidR="002E7C4B" w14:paraId="61E1FF2C" w14:textId="77777777" w:rsidTr="5A6C6075">
        <w:tc>
          <w:tcPr>
            <w:tcW w:w="6232" w:type="dxa"/>
            <w:gridSpan w:val="2"/>
          </w:tcPr>
          <w:p w14:paraId="029EEAA6" w14:textId="2B794E95" w:rsidR="002E7C4B" w:rsidRDefault="002E7C4B" w:rsidP="002E7C4B">
            <w:pPr>
              <w:jc w:val="center"/>
            </w:pPr>
            <w:proofErr w:type="gramStart"/>
            <w:r w:rsidRPr="00250788">
              <w:rPr>
                <w:b/>
                <w:bCs/>
              </w:rPr>
              <w:t>Paramètres</w:t>
            </w:r>
            <w:r>
              <w:rPr>
                <w:b/>
                <w:bCs/>
              </w:rPr>
              <w:t xml:space="preserve"> </w:t>
            </w:r>
            <w:r w:rsidRPr="00CE4BCF">
              <w:rPr>
                <w:rFonts w:ascii="Calibri Light" w:hAnsi="Calibri Light" w:cs="Calibri Light"/>
                <w:b/>
                <w:bCs/>
                <w:rtl/>
              </w:rPr>
              <w:t xml:space="preserve"> الإعدادات</w:t>
            </w:r>
            <w:proofErr w:type="gramEnd"/>
          </w:p>
        </w:tc>
        <w:tc>
          <w:tcPr>
            <w:tcW w:w="1276" w:type="dxa"/>
          </w:tcPr>
          <w:p w14:paraId="259C9239" w14:textId="7F1D0D21" w:rsidR="002E7C4B" w:rsidRDefault="002E7C4B" w:rsidP="002E7C4B">
            <w:pPr>
              <w:jc w:val="center"/>
            </w:pPr>
            <w:r w:rsidRPr="006F56EA">
              <w:rPr>
                <w:rFonts w:ascii="Calibri Light" w:hAnsi="Calibri Light" w:cs="Calibri Light"/>
              </w:rPr>
              <w:t>°C</w:t>
            </w:r>
          </w:p>
        </w:tc>
        <w:tc>
          <w:tcPr>
            <w:tcW w:w="1276" w:type="dxa"/>
          </w:tcPr>
          <w:p w14:paraId="02A2617A" w14:textId="7ED04535" w:rsidR="002E7C4B" w:rsidRDefault="00BD63F5" w:rsidP="002E7C4B">
            <w:pPr>
              <w:jc w:val="center"/>
            </w:pPr>
            <w:r>
              <w:t>Min</w:t>
            </w:r>
          </w:p>
        </w:tc>
        <w:tc>
          <w:tcPr>
            <w:tcW w:w="1411" w:type="dxa"/>
          </w:tcPr>
          <w:p w14:paraId="2A82401A" w14:textId="7E78E603" w:rsidR="002E7C4B" w:rsidRDefault="002E7C4B" w:rsidP="002E7C4B">
            <w:pPr>
              <w:jc w:val="center"/>
            </w:pPr>
            <w:r>
              <w:t>Max</w:t>
            </w:r>
          </w:p>
        </w:tc>
      </w:tr>
      <w:tr w:rsidR="002E7C4B" w14:paraId="3DEFF6BC" w14:textId="77777777" w:rsidTr="5A6C6075">
        <w:tc>
          <w:tcPr>
            <w:tcW w:w="3114" w:type="dxa"/>
            <w:vAlign w:val="center"/>
          </w:tcPr>
          <w:p w14:paraId="36072C64" w14:textId="73E68D95" w:rsidR="002E7C4B" w:rsidRDefault="002E7C4B" w:rsidP="002E7C4B">
            <w:r w:rsidRPr="008269FB">
              <w:rPr>
                <w:rFonts w:ascii="Calibri Light" w:hAnsi="Calibri Light" w:cs="Calibri Light"/>
              </w:rPr>
              <w:t>Température</w:t>
            </w:r>
            <w:r>
              <w:rPr>
                <w:rFonts w:ascii="Calibri Light" w:hAnsi="Calibri Light" w:cs="Calibri Light"/>
              </w:rPr>
              <w:t xml:space="preserve"> Tète injection</w:t>
            </w:r>
          </w:p>
        </w:tc>
        <w:tc>
          <w:tcPr>
            <w:tcW w:w="3118" w:type="dxa"/>
            <w:vAlign w:val="center"/>
          </w:tcPr>
          <w:p w14:paraId="4C3EBB9D" w14:textId="05A3991B" w:rsidR="002E7C4B" w:rsidRDefault="002E7C4B" w:rsidP="002E7C4B">
            <w:r w:rsidRPr="001E7CF8">
              <w:rPr>
                <w:rFonts w:asciiTheme="minorHAnsi" w:hAnsiTheme="minorHAnsi" w:cs="Calibri"/>
                <w:rtl/>
              </w:rPr>
              <w:t>درجة الحرارة</w:t>
            </w:r>
          </w:p>
        </w:tc>
        <w:tc>
          <w:tcPr>
            <w:tcW w:w="1276" w:type="dxa"/>
          </w:tcPr>
          <w:p w14:paraId="1DB05439" w14:textId="1CCE21F7" w:rsidR="002E7C4B" w:rsidRPr="002E7C4B" w:rsidRDefault="00BD63F5" w:rsidP="5A6C6075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40</w:t>
            </w:r>
            <w:r w:rsidR="54162F9E" w:rsidRPr="5A6C6075">
              <w:rPr>
                <w:rFonts w:ascii="Calibri Light" w:hAnsi="Calibri Light" w:cs="Calibri Light"/>
                <w:sz w:val="28"/>
                <w:szCs w:val="28"/>
              </w:rPr>
              <w:t>±</w:t>
            </w:r>
            <w:r w:rsidR="009E1EBE">
              <w:rPr>
                <w:rFonts w:ascii="Calibri Light" w:hAnsi="Calibri Light" w:cs="Calibri Light"/>
                <w:sz w:val="28"/>
                <w:szCs w:val="28"/>
              </w:rPr>
              <w:t>10</w:t>
            </w:r>
          </w:p>
        </w:tc>
        <w:tc>
          <w:tcPr>
            <w:tcW w:w="1276" w:type="dxa"/>
          </w:tcPr>
          <w:p w14:paraId="109BCE8D" w14:textId="333DB51C" w:rsidR="002E7C4B" w:rsidRPr="002E7C4B" w:rsidRDefault="00BD63F5" w:rsidP="002E7C4B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3</w:t>
            </w:r>
            <w:r w:rsidR="009E1EBE">
              <w:rPr>
                <w:rFonts w:ascii="Calibri Light" w:hAnsi="Calibri Light" w:cs="Calibri Light"/>
                <w:sz w:val="28"/>
                <w:szCs w:val="28"/>
              </w:rPr>
              <w:t>0</w:t>
            </w:r>
          </w:p>
        </w:tc>
        <w:tc>
          <w:tcPr>
            <w:tcW w:w="1411" w:type="dxa"/>
          </w:tcPr>
          <w:p w14:paraId="444FA168" w14:textId="5D9DCCC0" w:rsidR="002E7C4B" w:rsidRPr="002E7C4B" w:rsidRDefault="00BD63F5" w:rsidP="002E7C4B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5</w:t>
            </w:r>
            <w:r w:rsidR="18F0E746" w:rsidRPr="5A6C6075">
              <w:rPr>
                <w:rFonts w:ascii="Calibri Light" w:hAnsi="Calibri Light" w:cs="Calibri Light"/>
                <w:sz w:val="28"/>
                <w:szCs w:val="28"/>
              </w:rPr>
              <w:t>0</w:t>
            </w:r>
          </w:p>
        </w:tc>
      </w:tr>
      <w:tr w:rsidR="002E7C4B" w14:paraId="330EA8A0" w14:textId="77777777" w:rsidTr="5A6C6075">
        <w:tc>
          <w:tcPr>
            <w:tcW w:w="3114" w:type="dxa"/>
            <w:vAlign w:val="center"/>
          </w:tcPr>
          <w:p w14:paraId="39D96FFA" w14:textId="6ED27354" w:rsidR="002E7C4B" w:rsidRDefault="002E7C4B" w:rsidP="002E7C4B">
            <w:r w:rsidRPr="000B6BA0">
              <w:rPr>
                <w:rFonts w:ascii="Calibri Light" w:hAnsi="Calibri Light" w:cs="Calibri Light"/>
              </w:rPr>
              <w:t>Température</w:t>
            </w:r>
            <w:r>
              <w:rPr>
                <w:rFonts w:ascii="Calibri Light" w:hAnsi="Calibri Light" w:cs="Calibri Light"/>
              </w:rPr>
              <w:t xml:space="preserve"> tube </w:t>
            </w:r>
            <w:proofErr w:type="spellStart"/>
            <w:r>
              <w:rPr>
                <w:rFonts w:ascii="Calibri Light" w:hAnsi="Calibri Light" w:cs="Calibri Light"/>
              </w:rPr>
              <w:t>Resine</w:t>
            </w:r>
            <w:proofErr w:type="spellEnd"/>
            <w:r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3118" w:type="dxa"/>
            <w:vAlign w:val="center"/>
          </w:tcPr>
          <w:p w14:paraId="65A98FF4" w14:textId="70355688" w:rsidR="002E7C4B" w:rsidRDefault="002E7C4B" w:rsidP="002E7C4B">
            <w:proofErr w:type="spellStart"/>
            <w:r>
              <w:rPr>
                <w:rFonts w:ascii="Calibri Light" w:hAnsi="Calibri Light" w:cs="Calibri Light"/>
              </w:rPr>
              <w:t>Resine</w:t>
            </w:r>
            <w:proofErr w:type="spellEnd"/>
            <w:r>
              <w:rPr>
                <w:rFonts w:ascii="Calibri Light" w:hAnsi="Calibri Light" w:cs="Calibri Light"/>
              </w:rPr>
              <w:t xml:space="preserve"> </w:t>
            </w:r>
            <w:r w:rsidRPr="00252055">
              <w:rPr>
                <w:rFonts w:asciiTheme="minorHAnsi" w:hAnsiTheme="minorHAnsi" w:cs="Calibri"/>
                <w:rtl/>
              </w:rPr>
              <w:t xml:space="preserve"> </w:t>
            </w:r>
            <w:r w:rsidRPr="008269FB">
              <w:rPr>
                <w:rFonts w:asciiTheme="minorHAnsi" w:hAnsiTheme="minorHAnsi" w:cs="Calibri"/>
                <w:rtl/>
              </w:rPr>
              <w:t xml:space="preserve"> درجة حرارة الأنبوب</w:t>
            </w:r>
          </w:p>
        </w:tc>
        <w:tc>
          <w:tcPr>
            <w:tcW w:w="1276" w:type="dxa"/>
          </w:tcPr>
          <w:p w14:paraId="35045E14" w14:textId="4A87E7E6" w:rsidR="002E7C4B" w:rsidRPr="002E7C4B" w:rsidRDefault="00BD63F5" w:rsidP="5A6C6075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40</w:t>
            </w:r>
            <w:r w:rsidR="54162F9E" w:rsidRPr="5A6C6075">
              <w:rPr>
                <w:rFonts w:ascii="Calibri Light" w:hAnsi="Calibri Light" w:cs="Calibri Light"/>
                <w:sz w:val="28"/>
                <w:szCs w:val="28"/>
              </w:rPr>
              <w:t>±</w:t>
            </w:r>
            <w:r w:rsidR="009E1EBE">
              <w:rPr>
                <w:rFonts w:ascii="Calibri Light" w:hAnsi="Calibri Light" w:cs="Calibri Light"/>
                <w:sz w:val="28"/>
                <w:szCs w:val="28"/>
              </w:rPr>
              <w:t>10</w:t>
            </w:r>
          </w:p>
        </w:tc>
        <w:tc>
          <w:tcPr>
            <w:tcW w:w="1276" w:type="dxa"/>
          </w:tcPr>
          <w:p w14:paraId="039A0853" w14:textId="4C8E8E50" w:rsidR="002E7C4B" w:rsidRPr="002E7C4B" w:rsidRDefault="009E1EBE" w:rsidP="002E7C4B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30</w:t>
            </w:r>
          </w:p>
        </w:tc>
        <w:tc>
          <w:tcPr>
            <w:tcW w:w="1411" w:type="dxa"/>
          </w:tcPr>
          <w:p w14:paraId="473E1093" w14:textId="04CA2744" w:rsidR="002E7C4B" w:rsidRPr="002E7C4B" w:rsidRDefault="00BD63F5" w:rsidP="002E7C4B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5</w:t>
            </w:r>
            <w:r w:rsidRPr="5A6C6075">
              <w:rPr>
                <w:rFonts w:ascii="Calibri Light" w:hAnsi="Calibri Light" w:cs="Calibri Light"/>
                <w:sz w:val="28"/>
                <w:szCs w:val="28"/>
              </w:rPr>
              <w:t>0</w:t>
            </w:r>
          </w:p>
        </w:tc>
      </w:tr>
      <w:tr w:rsidR="002E7C4B" w14:paraId="4B28658A" w14:textId="77777777" w:rsidTr="5A6C6075">
        <w:tc>
          <w:tcPr>
            <w:tcW w:w="3114" w:type="dxa"/>
            <w:vAlign w:val="center"/>
          </w:tcPr>
          <w:p w14:paraId="5467D811" w14:textId="1A9F546E" w:rsidR="002E7C4B" w:rsidRDefault="002E7C4B" w:rsidP="002E7C4B">
            <w:r w:rsidRPr="000B6BA0">
              <w:rPr>
                <w:rFonts w:ascii="Calibri Light" w:hAnsi="Calibri Light" w:cs="Calibri Light"/>
              </w:rPr>
              <w:t xml:space="preserve">Température tube </w:t>
            </w:r>
            <w:r>
              <w:rPr>
                <w:rFonts w:ascii="Calibri Light" w:hAnsi="Calibri Light" w:cs="Calibri Light"/>
              </w:rPr>
              <w:t>Catalyseur</w:t>
            </w:r>
          </w:p>
        </w:tc>
        <w:tc>
          <w:tcPr>
            <w:tcW w:w="3118" w:type="dxa"/>
            <w:vAlign w:val="center"/>
          </w:tcPr>
          <w:p w14:paraId="2ED8EB21" w14:textId="49458250" w:rsidR="002E7C4B" w:rsidRDefault="002E7C4B" w:rsidP="002E7C4B">
            <w:proofErr w:type="gramStart"/>
            <w:r>
              <w:rPr>
                <w:rFonts w:ascii="Calibri Light" w:hAnsi="Calibri Light" w:cs="Calibri Light"/>
              </w:rPr>
              <w:t xml:space="preserve">Catalyseur </w:t>
            </w:r>
            <w:r w:rsidRPr="008269FB">
              <w:rPr>
                <w:rFonts w:asciiTheme="minorHAnsi" w:hAnsiTheme="minorHAnsi" w:cs="Calibri"/>
                <w:rtl/>
              </w:rPr>
              <w:t xml:space="preserve"> درجة</w:t>
            </w:r>
            <w:proofErr w:type="gramEnd"/>
            <w:r w:rsidRPr="008269FB">
              <w:rPr>
                <w:rFonts w:asciiTheme="minorHAnsi" w:hAnsiTheme="minorHAnsi" w:cs="Calibri"/>
                <w:rtl/>
              </w:rPr>
              <w:t xml:space="preserve"> حرارة الأنبوب</w:t>
            </w:r>
            <w:r>
              <w:rPr>
                <w:rFonts w:asciiTheme="minorHAnsi" w:hAnsiTheme="minorHAnsi" w:cs="Calibri" w:hint="cs"/>
                <w:rtl/>
              </w:rPr>
              <w:t xml:space="preserve">  </w:t>
            </w:r>
            <w:r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1276" w:type="dxa"/>
          </w:tcPr>
          <w:p w14:paraId="52C11A7E" w14:textId="01A310C4" w:rsidR="002E7C4B" w:rsidRPr="002E7C4B" w:rsidRDefault="00BD63F5" w:rsidP="5A6C6075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40</w:t>
            </w:r>
            <w:r w:rsidR="54162F9E" w:rsidRPr="5A6C6075">
              <w:rPr>
                <w:rFonts w:ascii="Calibri Light" w:hAnsi="Calibri Light" w:cs="Calibri Light"/>
                <w:sz w:val="28"/>
                <w:szCs w:val="28"/>
              </w:rPr>
              <w:t>±</w:t>
            </w:r>
            <w:r w:rsidR="009E1EBE">
              <w:rPr>
                <w:rFonts w:ascii="Calibri Light" w:hAnsi="Calibri Light" w:cs="Calibri Light"/>
                <w:sz w:val="28"/>
                <w:szCs w:val="28"/>
              </w:rPr>
              <w:t>10</w:t>
            </w:r>
          </w:p>
        </w:tc>
        <w:tc>
          <w:tcPr>
            <w:tcW w:w="1276" w:type="dxa"/>
          </w:tcPr>
          <w:p w14:paraId="552234E1" w14:textId="44590B44" w:rsidR="002E7C4B" w:rsidRPr="002E7C4B" w:rsidRDefault="009E1EBE" w:rsidP="002E7C4B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30</w:t>
            </w:r>
          </w:p>
        </w:tc>
        <w:tc>
          <w:tcPr>
            <w:tcW w:w="1411" w:type="dxa"/>
          </w:tcPr>
          <w:p w14:paraId="1C53852A" w14:textId="758069B2" w:rsidR="002E7C4B" w:rsidRPr="002E7C4B" w:rsidRDefault="00BD63F5" w:rsidP="002E7C4B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5</w:t>
            </w:r>
            <w:r w:rsidRPr="5A6C6075">
              <w:rPr>
                <w:rFonts w:ascii="Calibri Light" w:hAnsi="Calibri Light" w:cs="Calibri Light"/>
                <w:sz w:val="28"/>
                <w:szCs w:val="28"/>
              </w:rPr>
              <w:t>0</w:t>
            </w:r>
          </w:p>
        </w:tc>
      </w:tr>
      <w:tr w:rsidR="002E7C4B" w14:paraId="68CDFE8D" w14:textId="77777777" w:rsidTr="5A6C6075">
        <w:tc>
          <w:tcPr>
            <w:tcW w:w="3114" w:type="dxa"/>
            <w:vAlign w:val="center"/>
          </w:tcPr>
          <w:p w14:paraId="67CC2B55" w14:textId="6D76BDA0" w:rsidR="002E7C4B" w:rsidRDefault="002E7C4B" w:rsidP="002E7C4B">
            <w:r>
              <w:rPr>
                <w:rFonts w:ascii="Calibri Light" w:hAnsi="Calibri Light" w:cs="Calibri Light"/>
              </w:rPr>
              <w:t xml:space="preserve">Température Pompe </w:t>
            </w:r>
            <w:proofErr w:type="spellStart"/>
            <w:r>
              <w:rPr>
                <w:rFonts w:ascii="Calibri Light" w:hAnsi="Calibri Light" w:cs="Calibri Light"/>
              </w:rPr>
              <w:t>Resine</w:t>
            </w:r>
            <w:proofErr w:type="spellEnd"/>
          </w:p>
        </w:tc>
        <w:tc>
          <w:tcPr>
            <w:tcW w:w="3118" w:type="dxa"/>
            <w:vAlign w:val="center"/>
          </w:tcPr>
          <w:p w14:paraId="1EA751AB" w14:textId="0AA507EA" w:rsidR="002E7C4B" w:rsidRDefault="002E7C4B" w:rsidP="002E7C4B">
            <w:proofErr w:type="spellStart"/>
            <w:r>
              <w:rPr>
                <w:rFonts w:ascii="Calibri Light" w:hAnsi="Calibri Light" w:cs="Calibri Light"/>
              </w:rPr>
              <w:t>Resine</w:t>
            </w:r>
            <w:proofErr w:type="spellEnd"/>
            <w:r>
              <w:rPr>
                <w:rFonts w:ascii="Calibri Light" w:hAnsi="Calibri Light" w:cs="Calibri Light"/>
              </w:rPr>
              <w:t xml:space="preserve">  </w:t>
            </w:r>
            <w:r w:rsidRPr="008269FB">
              <w:rPr>
                <w:rFonts w:asciiTheme="minorHAnsi" w:hAnsiTheme="minorHAnsi" w:cs="Calibri"/>
                <w:rtl/>
              </w:rPr>
              <w:t xml:space="preserve">  </w:t>
            </w:r>
            <w:r>
              <w:t xml:space="preserve"> </w:t>
            </w:r>
            <w:proofErr w:type="spellStart"/>
            <w:proofErr w:type="gramStart"/>
            <w:r w:rsidRPr="002D7EA1">
              <w:rPr>
                <w:rFonts w:asciiTheme="minorHAnsi" w:hAnsiTheme="minorHAnsi" w:cs="Calibri"/>
              </w:rPr>
              <w:t>المضخة</w:t>
            </w:r>
            <w:proofErr w:type="spellEnd"/>
            <w:r>
              <w:rPr>
                <w:rFonts w:asciiTheme="minorHAnsi" w:hAnsiTheme="minorHAnsi" w:cs="Calibri"/>
              </w:rPr>
              <w:t xml:space="preserve"> </w:t>
            </w:r>
            <w:r w:rsidRPr="008269FB">
              <w:rPr>
                <w:rFonts w:asciiTheme="minorHAnsi" w:hAnsiTheme="minorHAnsi" w:cs="Calibri"/>
                <w:rtl/>
              </w:rPr>
              <w:t xml:space="preserve"> درجة</w:t>
            </w:r>
            <w:proofErr w:type="gramEnd"/>
            <w:r w:rsidRPr="008269FB">
              <w:rPr>
                <w:rFonts w:asciiTheme="minorHAnsi" w:hAnsiTheme="minorHAnsi" w:cs="Calibri"/>
                <w:rtl/>
              </w:rPr>
              <w:t xml:space="preserve"> حرارة</w:t>
            </w:r>
          </w:p>
        </w:tc>
        <w:tc>
          <w:tcPr>
            <w:tcW w:w="1276" w:type="dxa"/>
          </w:tcPr>
          <w:p w14:paraId="13F4D548" w14:textId="3D496536" w:rsidR="002E7C4B" w:rsidRPr="002E7C4B" w:rsidRDefault="00BD63F5" w:rsidP="5A6C6075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40</w:t>
            </w:r>
            <w:r w:rsidR="54162F9E" w:rsidRPr="5A6C6075">
              <w:rPr>
                <w:rFonts w:ascii="Calibri Light" w:hAnsi="Calibri Light" w:cs="Calibri Light"/>
                <w:sz w:val="28"/>
                <w:szCs w:val="28"/>
              </w:rPr>
              <w:t>±</w:t>
            </w:r>
            <w:r w:rsidR="009E1EBE">
              <w:rPr>
                <w:rFonts w:ascii="Calibri Light" w:hAnsi="Calibri Light" w:cs="Calibri Light"/>
                <w:sz w:val="28"/>
                <w:szCs w:val="28"/>
              </w:rPr>
              <w:t>10</w:t>
            </w:r>
          </w:p>
        </w:tc>
        <w:tc>
          <w:tcPr>
            <w:tcW w:w="1276" w:type="dxa"/>
          </w:tcPr>
          <w:p w14:paraId="32A6DB90" w14:textId="1B318443" w:rsidR="002E7C4B" w:rsidRPr="002E7C4B" w:rsidRDefault="009E1EBE" w:rsidP="002E7C4B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30</w:t>
            </w:r>
          </w:p>
        </w:tc>
        <w:tc>
          <w:tcPr>
            <w:tcW w:w="1411" w:type="dxa"/>
          </w:tcPr>
          <w:p w14:paraId="4641E3D3" w14:textId="40913954" w:rsidR="002E7C4B" w:rsidRPr="002E7C4B" w:rsidRDefault="00BD63F5" w:rsidP="002E7C4B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5</w:t>
            </w:r>
            <w:r w:rsidRPr="5A6C6075">
              <w:rPr>
                <w:rFonts w:ascii="Calibri Light" w:hAnsi="Calibri Light" w:cs="Calibri Light"/>
                <w:sz w:val="28"/>
                <w:szCs w:val="28"/>
              </w:rPr>
              <w:t>0</w:t>
            </w:r>
          </w:p>
        </w:tc>
      </w:tr>
      <w:tr w:rsidR="002E7C4B" w14:paraId="3246AA99" w14:textId="77777777" w:rsidTr="5A6C6075">
        <w:tc>
          <w:tcPr>
            <w:tcW w:w="3114" w:type="dxa"/>
            <w:vAlign w:val="center"/>
          </w:tcPr>
          <w:p w14:paraId="41AB4C73" w14:textId="7F558FC4" w:rsidR="002E7C4B" w:rsidRDefault="002E7C4B" w:rsidP="002E7C4B">
            <w:proofErr w:type="spellStart"/>
            <w:r>
              <w:rPr>
                <w:rFonts w:ascii="Calibri Light" w:hAnsi="Calibri Light" w:cs="Calibri Light"/>
              </w:rPr>
              <w:t>Temperature</w:t>
            </w:r>
            <w:proofErr w:type="spellEnd"/>
            <w:r>
              <w:rPr>
                <w:rFonts w:ascii="Calibri Light" w:hAnsi="Calibri Light" w:cs="Calibri Light"/>
              </w:rPr>
              <w:t xml:space="preserve"> Pompe Catalyseur</w:t>
            </w:r>
          </w:p>
        </w:tc>
        <w:tc>
          <w:tcPr>
            <w:tcW w:w="3118" w:type="dxa"/>
            <w:vAlign w:val="center"/>
          </w:tcPr>
          <w:p w14:paraId="63A0C0D3" w14:textId="782D4F1B" w:rsidR="002E7C4B" w:rsidRDefault="002E7C4B" w:rsidP="002E7C4B">
            <w:r>
              <w:rPr>
                <w:rFonts w:ascii="Calibri Light" w:hAnsi="Calibri Light" w:cs="Calibri Light"/>
              </w:rPr>
              <w:t xml:space="preserve">Catalyseur </w:t>
            </w:r>
            <w:proofErr w:type="gramStart"/>
            <w:r w:rsidRPr="008269FB">
              <w:rPr>
                <w:rFonts w:asciiTheme="minorHAnsi" w:hAnsiTheme="minorHAnsi" w:cs="Calibri" w:hint="cs"/>
                <w:rtl/>
              </w:rPr>
              <w:t>المضخة</w:t>
            </w:r>
            <w:r>
              <w:rPr>
                <w:rFonts w:asciiTheme="minorHAnsi" w:hAnsiTheme="minorHAnsi" w:cs="Calibri"/>
              </w:rPr>
              <w:t xml:space="preserve"> </w:t>
            </w:r>
            <w:r w:rsidRPr="008269FB">
              <w:rPr>
                <w:rFonts w:asciiTheme="minorHAnsi" w:hAnsiTheme="minorHAnsi" w:cs="Calibri"/>
                <w:rtl/>
              </w:rPr>
              <w:t xml:space="preserve"> درجة</w:t>
            </w:r>
            <w:proofErr w:type="gramEnd"/>
            <w:r w:rsidRPr="008269FB">
              <w:rPr>
                <w:rFonts w:asciiTheme="minorHAnsi" w:hAnsiTheme="minorHAnsi" w:cs="Calibri"/>
                <w:rtl/>
              </w:rPr>
              <w:t xml:space="preserve"> حرارة</w:t>
            </w:r>
          </w:p>
        </w:tc>
        <w:tc>
          <w:tcPr>
            <w:tcW w:w="1276" w:type="dxa"/>
          </w:tcPr>
          <w:p w14:paraId="291251D2" w14:textId="3752745E" w:rsidR="002E7C4B" w:rsidRPr="002E7C4B" w:rsidRDefault="00BD63F5" w:rsidP="5A6C6075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40</w:t>
            </w:r>
            <w:r w:rsidR="54162F9E" w:rsidRPr="5A6C6075">
              <w:rPr>
                <w:rFonts w:ascii="Calibri Light" w:hAnsi="Calibri Light" w:cs="Calibri Light"/>
                <w:sz w:val="28"/>
                <w:szCs w:val="28"/>
              </w:rPr>
              <w:t>±</w:t>
            </w:r>
            <w:r w:rsidR="009E1EBE">
              <w:rPr>
                <w:rFonts w:ascii="Calibri Light" w:hAnsi="Calibri Light" w:cs="Calibri Light"/>
                <w:sz w:val="28"/>
                <w:szCs w:val="28"/>
              </w:rPr>
              <w:t>10</w:t>
            </w:r>
          </w:p>
        </w:tc>
        <w:tc>
          <w:tcPr>
            <w:tcW w:w="1276" w:type="dxa"/>
          </w:tcPr>
          <w:p w14:paraId="3ED99FBC" w14:textId="3786E050" w:rsidR="002E7C4B" w:rsidRPr="002E7C4B" w:rsidRDefault="009E1EBE" w:rsidP="002E7C4B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30</w:t>
            </w:r>
          </w:p>
        </w:tc>
        <w:tc>
          <w:tcPr>
            <w:tcW w:w="1411" w:type="dxa"/>
          </w:tcPr>
          <w:p w14:paraId="3DD1BCD9" w14:textId="273BA674" w:rsidR="002E7C4B" w:rsidRPr="002E7C4B" w:rsidRDefault="00BD63F5" w:rsidP="002E7C4B">
            <w:pPr>
              <w:jc w:val="center"/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5</w:t>
            </w:r>
            <w:r w:rsidRPr="5A6C6075">
              <w:rPr>
                <w:rFonts w:ascii="Calibri Light" w:hAnsi="Calibri Light" w:cs="Calibri Light"/>
                <w:sz w:val="28"/>
                <w:szCs w:val="28"/>
              </w:rPr>
              <w:t>0</w:t>
            </w:r>
          </w:p>
        </w:tc>
      </w:tr>
    </w:tbl>
    <w:p w14:paraId="4EB03B97" w14:textId="77777777" w:rsidR="003C25F8" w:rsidRDefault="003C25F8" w:rsidP="00F3745D"/>
    <w:p w14:paraId="74892DCE" w14:textId="77777777" w:rsidR="00D43F19" w:rsidRDefault="00D43F19" w:rsidP="00F3745D"/>
    <w:tbl>
      <w:tblPr>
        <w:tblpPr w:leftFromText="141" w:rightFromText="141" w:vertAnchor="text" w:horzAnchor="margin" w:tblpXSpec="center" w:tblpY="131"/>
        <w:tblW w:w="9209" w:type="dxa"/>
        <w:shd w:val="clear" w:color="000000" w:fill="auto"/>
        <w:tblLayout w:type="fixed"/>
        <w:tblCellMar>
          <w:top w:w="28" w:type="dxa"/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2"/>
        <w:gridCol w:w="2693"/>
        <w:gridCol w:w="3544"/>
      </w:tblGrid>
      <w:tr w:rsidR="00E644DF" w:rsidRPr="003211CC" w14:paraId="4A083B13" w14:textId="77777777" w:rsidTr="003849C7">
        <w:trPr>
          <w:trHeight w:val="341"/>
        </w:trPr>
        <w:tc>
          <w:tcPr>
            <w:tcW w:w="920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AA804A" w14:textId="14806225" w:rsidR="00E644DF" w:rsidRPr="0072787D" w:rsidRDefault="00E644DF" w:rsidP="003849C7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20"/>
              </w:rPr>
              <w:t xml:space="preserve">Paramètres Process </w:t>
            </w:r>
            <w:r w:rsidRPr="0072787D">
              <w:rPr>
                <w:rFonts w:cs="Arial"/>
                <w:b/>
                <w:sz w:val="20"/>
              </w:rPr>
              <w:t>Machine Distribution Colle BBC</w:t>
            </w:r>
          </w:p>
        </w:tc>
      </w:tr>
      <w:tr w:rsidR="00E644DF" w:rsidRPr="003211CC" w14:paraId="3B72A609" w14:textId="77777777" w:rsidTr="003849C7">
        <w:trPr>
          <w:trHeight w:val="341"/>
        </w:trPr>
        <w:tc>
          <w:tcPr>
            <w:tcW w:w="56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CF177A" w14:textId="74676C10" w:rsidR="00E644DF" w:rsidRPr="00250788" w:rsidRDefault="00E644DF" w:rsidP="003849C7">
            <w:pPr>
              <w:jc w:val="center"/>
              <w:rPr>
                <w:b/>
                <w:bCs/>
              </w:rPr>
            </w:pPr>
            <w:proofErr w:type="gramStart"/>
            <w:r w:rsidRPr="00250788">
              <w:rPr>
                <w:b/>
                <w:bCs/>
              </w:rPr>
              <w:t>Paramètres</w:t>
            </w:r>
            <w:r>
              <w:rPr>
                <w:b/>
                <w:bCs/>
              </w:rPr>
              <w:t xml:space="preserve"> </w:t>
            </w:r>
            <w:r w:rsidRPr="00CE4BCF">
              <w:rPr>
                <w:rFonts w:ascii="Calibri Light" w:hAnsi="Calibri Light" w:cs="Calibri Light"/>
                <w:b/>
                <w:bCs/>
                <w:rtl/>
              </w:rPr>
              <w:t xml:space="preserve"> الإعدادات</w:t>
            </w:r>
            <w:proofErr w:type="gram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C47969" w14:textId="25AB4C38" w:rsidR="00E644DF" w:rsidRPr="003211CC" w:rsidRDefault="00E644DF" w:rsidP="003849C7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proofErr w:type="gramStart"/>
            <w:r>
              <w:rPr>
                <w:rFonts w:ascii="Calibri Light" w:hAnsi="Calibri Light" w:cs="Calibri Light"/>
                <w:b/>
                <w:bCs/>
              </w:rPr>
              <w:t xml:space="preserve">Valeurs </w:t>
            </w:r>
            <w:r w:rsidRPr="009C4E9F">
              <w:rPr>
                <w:rFonts w:ascii="Calibri Light" w:hAnsi="Calibri Light" w:cs="Calibri Light"/>
                <w:b/>
                <w:bCs/>
                <w:rtl/>
              </w:rPr>
              <w:t xml:space="preserve"> القيمة</w:t>
            </w:r>
            <w:proofErr w:type="gramEnd"/>
          </w:p>
        </w:tc>
      </w:tr>
      <w:tr w:rsidR="005F6E33" w:rsidRPr="003211CC" w14:paraId="5B8EE4E9" w14:textId="77777777" w:rsidTr="00D22697">
        <w:trPr>
          <w:trHeight w:val="314"/>
        </w:trPr>
        <w:tc>
          <w:tcPr>
            <w:tcW w:w="92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7FD64E83" w14:textId="0FE31F41" w:rsidR="005F6E33" w:rsidRPr="00E644DF" w:rsidRDefault="00C12E73" w:rsidP="00C12E73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R</w:t>
            </w:r>
            <w:r w:rsidR="005F6E33">
              <w:rPr>
                <w:rFonts w:ascii="Calibri Light" w:hAnsi="Calibri Light" w:cs="Calibri Light"/>
                <w:b/>
                <w:bCs/>
              </w:rPr>
              <w:t>apport</w:t>
            </w:r>
          </w:p>
        </w:tc>
      </w:tr>
      <w:tr w:rsidR="00BD63F5" w:rsidRPr="003211CC" w14:paraId="0E2DF4B0" w14:textId="77777777" w:rsidTr="002D7EA1">
        <w:trPr>
          <w:trHeight w:val="31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0809F26E" w14:textId="70011DBA" w:rsidR="00BD63F5" w:rsidRDefault="00BD63F5" w:rsidP="007E089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Temps de coulée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00A60F40" w14:textId="6E807B9B" w:rsidR="00BD63F5" w:rsidRPr="00925ACB" w:rsidRDefault="00BD63F5" w:rsidP="007E089A">
            <w:pPr>
              <w:jc w:val="center"/>
              <w:rPr>
                <w:rFonts w:asciiTheme="minorHAnsi" w:hAnsiTheme="minorHAnsi" w:cs="Calibri"/>
                <w:rtl/>
              </w:rPr>
            </w:pPr>
            <w:proofErr w:type="spellStart"/>
            <w:proofErr w:type="gramStart"/>
            <w:r w:rsidRPr="006F56EA">
              <w:rPr>
                <w:rFonts w:ascii="Calibri Light" w:hAnsi="Calibri Light" w:cs="Calibri Light"/>
              </w:rPr>
              <w:t>الصب</w:t>
            </w:r>
            <w:proofErr w:type="spellEnd"/>
            <w:proofErr w:type="gramEnd"/>
            <w:r w:rsidRPr="00400BD8">
              <w:rPr>
                <w:rFonts w:asciiTheme="minorHAnsi" w:hAnsiTheme="minorHAnsi" w:cs="Calibri"/>
                <w:rtl/>
              </w:rPr>
              <w:t xml:space="preserve"> وقت </w:t>
            </w:r>
            <w:r>
              <w:t xml:space="preserve">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7DA3C0F2" w14:textId="26085549" w:rsidR="00BD63F5" w:rsidRPr="00E644DF" w:rsidRDefault="009D68D4" w:rsidP="007E089A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</w:rPr>
              <w:t>2.5</w:t>
            </w:r>
            <w:r w:rsidR="00BD63F5">
              <w:rPr>
                <w:rFonts w:ascii="Calibri Light" w:hAnsi="Calibri Light" w:cs="Calibri Light"/>
              </w:rPr>
              <w:t xml:space="preserve"> </w:t>
            </w:r>
            <w:r w:rsidR="00BD63F5" w:rsidRPr="006F56EA">
              <w:rPr>
                <w:rFonts w:ascii="Calibri Light" w:hAnsi="Calibri Light" w:cs="Calibri Light"/>
              </w:rPr>
              <w:t>±0,</w:t>
            </w:r>
            <w:r w:rsidR="00BD63F5">
              <w:rPr>
                <w:rFonts w:ascii="Calibri Light" w:hAnsi="Calibri Light" w:cs="Calibri Light"/>
              </w:rPr>
              <w:t>5</w:t>
            </w:r>
            <w:r w:rsidR="00BD63F5" w:rsidRPr="006F56EA">
              <w:rPr>
                <w:rFonts w:ascii="Calibri Light" w:hAnsi="Calibri Light" w:cs="Calibri Light"/>
              </w:rPr>
              <w:t xml:space="preserve"> s</w:t>
            </w:r>
          </w:p>
        </w:tc>
      </w:tr>
      <w:tr w:rsidR="00BD63F5" w:rsidRPr="003211CC" w14:paraId="4631747F" w14:textId="77777777" w:rsidTr="002D7EA1">
        <w:trPr>
          <w:trHeight w:val="31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45EC58C4" w14:textId="011A99F5" w:rsidR="00BD63F5" w:rsidRPr="00145C31" w:rsidRDefault="00BD63F5" w:rsidP="007E089A">
            <w:pPr>
              <w:rPr>
                <w:b/>
              </w:rPr>
            </w:pPr>
            <w:r>
              <w:rPr>
                <w:rFonts w:ascii="Calibri Light" w:hAnsi="Calibri Light" w:cs="Calibri Light"/>
              </w:rPr>
              <w:t>Quantité de coulée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1716305F" w14:textId="785E3219" w:rsidR="00BD63F5" w:rsidRPr="00925ACB" w:rsidRDefault="00BD63F5" w:rsidP="007E089A">
            <w:pPr>
              <w:jc w:val="center"/>
              <w:rPr>
                <w:rFonts w:asciiTheme="minorHAnsi" w:hAnsiTheme="minorHAnsi" w:cs="Calibri"/>
                <w:rtl/>
              </w:rPr>
            </w:pPr>
            <w:proofErr w:type="spellStart"/>
            <w:proofErr w:type="gramStart"/>
            <w:r w:rsidRPr="006F56EA">
              <w:rPr>
                <w:rFonts w:ascii="Calibri Light" w:hAnsi="Calibri Light" w:cs="Calibri Light"/>
              </w:rPr>
              <w:t>كمية</w:t>
            </w:r>
            <w:proofErr w:type="spellEnd"/>
            <w:proofErr w:type="gramEnd"/>
            <w:r w:rsidRPr="006F56EA">
              <w:rPr>
                <w:rFonts w:ascii="Calibri Light" w:hAnsi="Calibri Light" w:cs="Calibri Light"/>
              </w:rPr>
              <w:t xml:space="preserve"> </w:t>
            </w:r>
            <w:proofErr w:type="spellStart"/>
            <w:r w:rsidRPr="006F56EA">
              <w:rPr>
                <w:rFonts w:ascii="Calibri Light" w:hAnsi="Calibri Light" w:cs="Calibri Light"/>
              </w:rPr>
              <w:t>الصب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494A65D5" w14:textId="659738AB" w:rsidR="00BD63F5" w:rsidRPr="00E644DF" w:rsidRDefault="009D68D4" w:rsidP="007E089A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</w:rPr>
              <w:t>3</w:t>
            </w:r>
            <w:r w:rsidR="00BD63F5">
              <w:rPr>
                <w:rFonts w:ascii="Calibri Light" w:hAnsi="Calibri Light" w:cs="Calibri Light"/>
              </w:rPr>
              <w:t xml:space="preserve"> gr/s</w:t>
            </w:r>
          </w:p>
        </w:tc>
      </w:tr>
      <w:tr w:rsidR="00BD63F5" w:rsidRPr="003211CC" w14:paraId="3835DF8C" w14:textId="77777777" w:rsidTr="00766F3B">
        <w:trPr>
          <w:trHeight w:val="31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076663E4" w14:textId="5075ABA8" w:rsidR="00BD63F5" w:rsidRDefault="00BD63F5" w:rsidP="007E089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Temp </w:t>
            </w:r>
            <w:proofErr w:type="spellStart"/>
            <w:r>
              <w:rPr>
                <w:rFonts w:ascii="Calibri Light" w:hAnsi="Calibri Light" w:cs="Calibri Light"/>
              </w:rPr>
              <w:t>Resine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7E12CCD5" w14:textId="40562D39" w:rsidR="00BD63F5" w:rsidRDefault="00BD63F5" w:rsidP="007E089A">
            <w:pPr>
              <w:jc w:val="center"/>
              <w:rPr>
                <w:rFonts w:ascii="Calibri Light" w:hAnsi="Calibri Light" w:cs="Calibri Light"/>
              </w:rPr>
            </w:pPr>
            <w:proofErr w:type="gramStart"/>
            <w:r>
              <w:rPr>
                <w:rFonts w:ascii="Calibri Light" w:hAnsi="Calibri Light" w:cs="Calibri Light"/>
              </w:rPr>
              <w:t xml:space="preserve">Résine </w:t>
            </w:r>
            <w:r w:rsidRPr="00252055">
              <w:rPr>
                <w:rFonts w:asciiTheme="minorHAnsi" w:hAnsiTheme="minorHAnsi" w:cs="Calibri"/>
                <w:rtl/>
              </w:rPr>
              <w:t xml:space="preserve"> وقت</w:t>
            </w:r>
            <w:proofErr w:type="gramEnd"/>
            <w:r w:rsidRPr="00252055">
              <w:rPr>
                <w:rFonts w:asciiTheme="minorHAnsi" w:hAnsiTheme="minorHAnsi" w:cs="Calibri"/>
                <w:rtl/>
              </w:rPr>
              <w:t xml:space="preserve"> المكون </w:t>
            </w:r>
            <w:r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249119F" w14:textId="1D901369" w:rsidR="00BD63F5" w:rsidRPr="006F56EA" w:rsidRDefault="009D68D4" w:rsidP="007E089A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BD63F5" w:rsidRPr="000539D3">
              <w:rPr>
                <w:rFonts w:ascii="Calibri Light" w:hAnsi="Calibri Light" w:cs="Calibri Light"/>
              </w:rPr>
              <w:t xml:space="preserve"> g</w:t>
            </w:r>
            <w:r w:rsidR="00BD63F5">
              <w:rPr>
                <w:rFonts w:ascii="Calibri Light" w:hAnsi="Calibri Light" w:cs="Calibri Light"/>
              </w:rPr>
              <w:t>r</w:t>
            </w:r>
            <w:r w:rsidR="00BD63F5" w:rsidRPr="000539D3">
              <w:rPr>
                <w:rFonts w:ascii="Calibri Light" w:hAnsi="Calibri Light" w:cs="Calibri Light"/>
              </w:rPr>
              <w:t>/sec +/-0.5</w:t>
            </w:r>
          </w:p>
        </w:tc>
      </w:tr>
      <w:tr w:rsidR="00BD63F5" w:rsidRPr="003211CC" w14:paraId="74F742C6" w14:textId="77777777" w:rsidTr="00766F3B">
        <w:trPr>
          <w:trHeight w:val="31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05CDCF16" w14:textId="00DF61FA" w:rsidR="00BD63F5" w:rsidRDefault="00BD63F5" w:rsidP="007E089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Temp Catalyseur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438E2E92" w14:textId="6454A566" w:rsidR="00BD63F5" w:rsidRDefault="00BD63F5" w:rsidP="007E089A">
            <w:pPr>
              <w:jc w:val="center"/>
              <w:rPr>
                <w:rFonts w:ascii="Calibri Light" w:hAnsi="Calibri Light" w:cs="Calibri Light"/>
              </w:rPr>
            </w:pPr>
            <w:proofErr w:type="gramStart"/>
            <w:r>
              <w:rPr>
                <w:rFonts w:ascii="Calibri Light" w:hAnsi="Calibri Light" w:cs="Calibri Light"/>
              </w:rPr>
              <w:t xml:space="preserve">Catalyseur </w:t>
            </w:r>
            <w:r w:rsidRPr="00252055">
              <w:rPr>
                <w:rFonts w:asciiTheme="minorHAnsi" w:hAnsiTheme="minorHAnsi" w:cs="Calibri"/>
                <w:rtl/>
              </w:rPr>
              <w:t xml:space="preserve"> وقت</w:t>
            </w:r>
            <w:proofErr w:type="gramEnd"/>
            <w:r w:rsidRPr="00252055">
              <w:rPr>
                <w:rFonts w:asciiTheme="minorHAnsi" w:hAnsiTheme="minorHAnsi" w:cs="Calibri"/>
                <w:rtl/>
              </w:rPr>
              <w:t xml:space="preserve"> المكون </w:t>
            </w:r>
            <w:r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409D7DFE" w14:textId="5514C1F1" w:rsidR="00BD63F5" w:rsidRDefault="009D68D4" w:rsidP="007E089A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  <w:r w:rsidR="00BD63F5" w:rsidRPr="000539D3">
              <w:rPr>
                <w:rFonts w:ascii="Calibri Light" w:hAnsi="Calibri Light" w:cs="Calibri Light"/>
              </w:rPr>
              <w:t xml:space="preserve"> g</w:t>
            </w:r>
            <w:r w:rsidR="00BD63F5">
              <w:rPr>
                <w:rFonts w:ascii="Calibri Light" w:hAnsi="Calibri Light" w:cs="Calibri Light"/>
              </w:rPr>
              <w:t>r</w:t>
            </w:r>
            <w:r w:rsidR="00BD63F5" w:rsidRPr="000539D3">
              <w:rPr>
                <w:rFonts w:ascii="Calibri Light" w:hAnsi="Calibri Light" w:cs="Calibri Light"/>
              </w:rPr>
              <w:t>/sec +/-0.5</w:t>
            </w:r>
          </w:p>
        </w:tc>
      </w:tr>
      <w:tr w:rsidR="00BD63F5" w:rsidRPr="003211CC" w14:paraId="720C37B9" w14:textId="77777777" w:rsidTr="00BC2F2D">
        <w:trPr>
          <w:trHeight w:val="31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7C9CAC5" w14:textId="3F9F4665" w:rsidR="00BD63F5" w:rsidRPr="00145C31" w:rsidRDefault="00BD63F5" w:rsidP="007E089A">
            <w:pPr>
              <w:rPr>
                <w:b/>
              </w:rPr>
            </w:pPr>
            <w:r>
              <w:rPr>
                <w:rFonts w:ascii="Calibri Light" w:hAnsi="Calibri Light" w:cs="Calibri Light"/>
              </w:rPr>
              <w:t xml:space="preserve">Quantité de colle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5374B232" w14:textId="62962C59" w:rsidR="00BD63F5" w:rsidRPr="00925ACB" w:rsidRDefault="00BD63F5" w:rsidP="007E089A">
            <w:pPr>
              <w:jc w:val="center"/>
              <w:rPr>
                <w:rFonts w:asciiTheme="minorHAnsi" w:hAnsiTheme="minorHAnsi" w:cs="Calibri"/>
                <w:rtl/>
              </w:rPr>
            </w:pPr>
            <w:r w:rsidRPr="00E8281A">
              <w:rPr>
                <w:rFonts w:asciiTheme="minorHAnsi" w:hAnsiTheme="minorHAnsi" w:cs="Calibri"/>
                <w:rtl/>
              </w:rPr>
              <w:t>كمية الغراء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3EE4FEB5" w14:textId="5FEAAB67" w:rsidR="00BD63F5" w:rsidRPr="00E644DF" w:rsidRDefault="009D68D4" w:rsidP="007E089A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</w:rPr>
              <w:t>7</w:t>
            </w:r>
            <w:r w:rsidR="00BD63F5" w:rsidRPr="006F56EA">
              <w:rPr>
                <w:rFonts w:ascii="Calibri Light" w:hAnsi="Calibri Light" w:cs="Calibri Light"/>
              </w:rPr>
              <w:t>±1 g</w:t>
            </w:r>
          </w:p>
        </w:tc>
      </w:tr>
      <w:tr w:rsidR="00BD63F5" w:rsidRPr="003211CC" w14:paraId="1C832DFA" w14:textId="77777777" w:rsidTr="00BC2F2D">
        <w:trPr>
          <w:trHeight w:val="31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04C12C5B" w14:textId="5965ED41" w:rsidR="00BD63F5" w:rsidRDefault="00BD63F5" w:rsidP="007E089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Rapport de dosage composant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01CF5649" w14:textId="106F874F" w:rsidR="00BD63F5" w:rsidRPr="00925ACB" w:rsidRDefault="00BD63F5" w:rsidP="007E089A">
            <w:pPr>
              <w:jc w:val="center"/>
              <w:rPr>
                <w:rFonts w:asciiTheme="minorHAnsi" w:hAnsiTheme="minorHAnsi" w:cs="Calibri"/>
                <w:rtl/>
              </w:rPr>
            </w:pPr>
            <w:proofErr w:type="spellStart"/>
            <w:proofErr w:type="gramStart"/>
            <w:r w:rsidRPr="006F56EA">
              <w:rPr>
                <w:rFonts w:asciiTheme="minorHAnsi" w:hAnsiTheme="minorHAnsi" w:cstheme="minorHAnsi"/>
              </w:rPr>
              <w:t>نسبة</w:t>
            </w:r>
            <w:proofErr w:type="spellEnd"/>
            <w:proofErr w:type="gramEnd"/>
            <w:r w:rsidRPr="006F56E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F56EA">
              <w:rPr>
                <w:rFonts w:asciiTheme="minorHAnsi" w:hAnsiTheme="minorHAnsi" w:cstheme="minorHAnsi"/>
              </w:rPr>
              <w:t>المكونين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0A2DDCFB" w14:textId="0E11D865" w:rsidR="00BD63F5" w:rsidRPr="00E644DF" w:rsidRDefault="00BD63F5" w:rsidP="007E089A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>50 +-2</w:t>
            </w:r>
          </w:p>
        </w:tc>
      </w:tr>
      <w:tr w:rsidR="00BD63F5" w:rsidRPr="003211CC" w14:paraId="5EB88A4A" w14:textId="77777777" w:rsidTr="00766F3B">
        <w:trPr>
          <w:trHeight w:val="31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60802D75" w14:textId="771271EB" w:rsidR="00BD63F5" w:rsidRDefault="00BD63F5" w:rsidP="006F56EA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Vitesse plateau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305CCDA0" w14:textId="0CF23627" w:rsidR="00BD63F5" w:rsidRPr="00925ACB" w:rsidRDefault="00BD63F5" w:rsidP="006F56EA">
            <w:pPr>
              <w:jc w:val="center"/>
              <w:rPr>
                <w:rFonts w:asciiTheme="minorHAnsi" w:hAnsiTheme="minorHAnsi" w:cs="Calibri"/>
                <w:rtl/>
              </w:rPr>
            </w:pPr>
            <w:r w:rsidRPr="00925ACB">
              <w:rPr>
                <w:rFonts w:asciiTheme="minorHAnsi" w:hAnsiTheme="minorHAnsi" w:cs="Calibri"/>
                <w:rtl/>
              </w:rPr>
              <w:t>سرعة القرص الدوار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73495115" w14:textId="4DB665E6" w:rsidR="00BD63F5" w:rsidRPr="006F56EA" w:rsidRDefault="009D68D4" w:rsidP="006F56EA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b/>
                <w:bCs/>
              </w:rPr>
              <w:t>35</w:t>
            </w:r>
            <w:r w:rsidR="00BD63F5" w:rsidRPr="00E644DF">
              <w:rPr>
                <w:rFonts w:ascii="Calibri Light" w:hAnsi="Calibri Light" w:cs="Calibri Light"/>
                <w:b/>
                <w:bCs/>
              </w:rPr>
              <w:t>±</w:t>
            </w:r>
            <w:r>
              <w:rPr>
                <w:rFonts w:ascii="Calibri Light" w:hAnsi="Calibri Light" w:cs="Calibri Light"/>
                <w:b/>
                <w:bCs/>
              </w:rPr>
              <w:t>5</w:t>
            </w:r>
            <w:r w:rsidR="00BD63F5" w:rsidRPr="00E644DF">
              <w:rPr>
                <w:rFonts w:ascii="Calibri Light" w:hAnsi="Calibri Light" w:cs="Calibri Light"/>
                <w:b/>
                <w:bCs/>
              </w:rPr>
              <w:t xml:space="preserve"> tr/min </w:t>
            </w:r>
          </w:p>
        </w:tc>
      </w:tr>
      <w:tr w:rsidR="00BD63F5" w:rsidRPr="003211CC" w14:paraId="4ACDAC94" w14:textId="77777777" w:rsidTr="00BC2F2D">
        <w:trPr>
          <w:trHeight w:val="31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60D7E097" w14:textId="5F2E9960" w:rsidR="00BD63F5" w:rsidRPr="003211CC" w:rsidRDefault="00BD63F5" w:rsidP="006F56EA">
            <w:pPr>
              <w:rPr>
                <w:rFonts w:ascii="Calibri Light" w:hAnsi="Calibri Light" w:cs="Calibri Light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54CFEB2E" w14:textId="4316DD24" w:rsidR="00BD63F5" w:rsidRPr="001018D9" w:rsidRDefault="00BD63F5" w:rsidP="006F56EA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</w:tcPr>
          <w:p w14:paraId="477E13E2" w14:textId="4E2380F4" w:rsidR="00BD63F5" w:rsidRPr="00E644DF" w:rsidRDefault="00BD63F5" w:rsidP="006F56EA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BD63F5" w:rsidRPr="003211CC" w14:paraId="740C0D4E" w14:textId="77777777" w:rsidTr="002D7EA1">
        <w:trPr>
          <w:trHeight w:val="314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1085534E" w14:textId="176B7A70" w:rsidR="00BD63F5" w:rsidRPr="00742D24" w:rsidRDefault="00BD63F5" w:rsidP="006F56EA">
            <w:pPr>
              <w:rPr>
                <w:rFonts w:ascii="Calibri Light" w:hAnsi="Calibri Light" w:cs="Calibri Light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65D9A2B6" w14:textId="492123E9" w:rsidR="00BD63F5" w:rsidRPr="001018D9" w:rsidRDefault="00BD63F5" w:rsidP="006F56EA">
            <w:pPr>
              <w:jc w:val="center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694415FA" w14:textId="19BED5EA" w:rsidR="00BD63F5" w:rsidRPr="00E644DF" w:rsidRDefault="00BD63F5" w:rsidP="006F56EA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</w:p>
        </w:tc>
      </w:tr>
    </w:tbl>
    <w:p w14:paraId="4AB21477" w14:textId="77777777" w:rsidR="006F56EA" w:rsidRDefault="006F56EA" w:rsidP="00F3745D"/>
    <w:tbl>
      <w:tblPr>
        <w:tblpPr w:leftFromText="141" w:rightFromText="141" w:vertAnchor="text" w:horzAnchor="margin" w:tblpXSpec="center" w:tblpY="131"/>
        <w:tblW w:w="9216" w:type="dxa"/>
        <w:shd w:val="clear" w:color="000000" w:fill="auto"/>
        <w:tblLayout w:type="fixed"/>
        <w:tblCellMar>
          <w:top w:w="28" w:type="dxa"/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21"/>
        <w:gridCol w:w="2928"/>
        <w:gridCol w:w="3367"/>
      </w:tblGrid>
      <w:tr w:rsidR="00E644DF" w:rsidRPr="003211CC" w14:paraId="5EF47B64" w14:textId="77777777" w:rsidTr="00353A34">
        <w:trPr>
          <w:trHeight w:val="357"/>
        </w:trPr>
        <w:tc>
          <w:tcPr>
            <w:tcW w:w="921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8016B9" w14:textId="68277C57" w:rsidR="00E644DF" w:rsidRPr="0072787D" w:rsidRDefault="008452C5" w:rsidP="003849C7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cs="Arial"/>
                <w:b/>
                <w:sz w:val="20"/>
              </w:rPr>
              <w:t xml:space="preserve">Paramètres Process </w:t>
            </w:r>
            <w:r w:rsidR="00E644DF" w:rsidRPr="0072787D">
              <w:rPr>
                <w:rFonts w:cs="Arial"/>
                <w:b/>
                <w:bCs/>
                <w:sz w:val="20"/>
              </w:rPr>
              <w:t>Station Séchage Colle BBC</w:t>
            </w:r>
          </w:p>
        </w:tc>
      </w:tr>
      <w:tr w:rsidR="00E644DF" w:rsidRPr="003211CC" w14:paraId="2602E63D" w14:textId="77777777" w:rsidTr="00353A34">
        <w:trPr>
          <w:trHeight w:val="357"/>
        </w:trPr>
        <w:tc>
          <w:tcPr>
            <w:tcW w:w="58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2E9068" w14:textId="77777777" w:rsidR="00E644DF" w:rsidRPr="00250788" w:rsidRDefault="00E644DF" w:rsidP="003849C7">
            <w:pPr>
              <w:jc w:val="center"/>
              <w:rPr>
                <w:b/>
                <w:bCs/>
              </w:rPr>
            </w:pPr>
            <w:r w:rsidRPr="00250788">
              <w:rPr>
                <w:b/>
                <w:bCs/>
              </w:rPr>
              <w:t>Paramètres</w:t>
            </w:r>
            <w:r>
              <w:rPr>
                <w:b/>
                <w:bCs/>
              </w:rPr>
              <w:t xml:space="preserve">  </w:t>
            </w:r>
            <w:r w:rsidRPr="00CE4BCF">
              <w:rPr>
                <w:rFonts w:ascii="Calibri Light" w:hAnsi="Calibri Light" w:cs="Calibri Light"/>
                <w:b/>
                <w:bCs/>
                <w:rtl/>
              </w:rPr>
              <w:t xml:space="preserve"> الإعدادات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66C0E4" w14:textId="3797B5B2" w:rsidR="00E644DF" w:rsidRPr="003211CC" w:rsidRDefault="00E644DF" w:rsidP="003849C7">
            <w:pPr>
              <w:jc w:val="center"/>
              <w:rPr>
                <w:rFonts w:ascii="Calibri Light" w:hAnsi="Calibri Light" w:cs="Calibri Light"/>
                <w:b/>
                <w:bCs/>
              </w:rPr>
            </w:pPr>
            <w:proofErr w:type="gramStart"/>
            <w:r>
              <w:rPr>
                <w:rFonts w:ascii="Calibri Light" w:hAnsi="Calibri Light" w:cs="Calibri Light"/>
                <w:b/>
                <w:bCs/>
              </w:rPr>
              <w:t xml:space="preserve">Valeurs </w:t>
            </w:r>
            <w:r w:rsidRPr="009C4E9F">
              <w:rPr>
                <w:rFonts w:ascii="Calibri Light" w:hAnsi="Calibri Light" w:cs="Calibri Light"/>
                <w:b/>
                <w:bCs/>
                <w:rtl/>
              </w:rPr>
              <w:t xml:space="preserve"> القيمة</w:t>
            </w:r>
            <w:proofErr w:type="gramEnd"/>
            <w:r>
              <w:rPr>
                <w:rFonts w:ascii="Calibri Light" w:hAnsi="Calibri Light" w:cs="Calibri Light" w:hint="cs"/>
                <w:b/>
                <w:bCs/>
                <w:rtl/>
              </w:rPr>
              <w:t xml:space="preserve"> </w:t>
            </w:r>
          </w:p>
        </w:tc>
      </w:tr>
      <w:tr w:rsidR="00E644DF" w:rsidRPr="003211CC" w14:paraId="5210909D" w14:textId="77777777" w:rsidTr="00353A34">
        <w:trPr>
          <w:trHeight w:val="329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58476BDB" w14:textId="77777777" w:rsidR="00E644DF" w:rsidRDefault="00E644DF" w:rsidP="003849C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Temps de séchage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47018527" w14:textId="77777777" w:rsidR="00E644DF" w:rsidRPr="001018D9" w:rsidRDefault="00E644DF" w:rsidP="003849C7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E8281A">
              <w:rPr>
                <w:rFonts w:asciiTheme="minorHAnsi" w:hAnsiTheme="minorHAnsi" w:cs="Calibri"/>
                <w:rtl/>
              </w:rPr>
              <w:t>وقت التجفيف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205E05C8" w14:textId="536ACDB2" w:rsidR="00E644DF" w:rsidRDefault="00E644DF" w:rsidP="003849C7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  <w:r w:rsidR="00BD63F5">
              <w:rPr>
                <w:rFonts w:ascii="Calibri Light" w:hAnsi="Calibri Light" w:cs="Calibri Light"/>
              </w:rPr>
              <w:t>5</w:t>
            </w:r>
            <w:r>
              <w:rPr>
                <w:rFonts w:ascii="Calibri Light" w:hAnsi="Calibri Light" w:cs="Calibri Light"/>
              </w:rPr>
              <w:t xml:space="preserve"> min</w:t>
            </w:r>
          </w:p>
        </w:tc>
      </w:tr>
      <w:tr w:rsidR="00E644DF" w:rsidRPr="003211CC" w14:paraId="62BDE165" w14:textId="77777777" w:rsidTr="00353A34">
        <w:trPr>
          <w:trHeight w:val="329"/>
        </w:trPr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6088B166" w14:textId="77777777" w:rsidR="00E644DF" w:rsidRDefault="00E644DF" w:rsidP="003849C7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Température de séchage 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770A7223" w14:textId="77777777" w:rsidR="00E644DF" w:rsidRPr="001018D9" w:rsidRDefault="00E644DF" w:rsidP="003849C7">
            <w:pPr>
              <w:jc w:val="center"/>
              <w:rPr>
                <w:rFonts w:asciiTheme="minorHAnsi" w:hAnsiTheme="minorHAnsi" w:cstheme="minorHAnsi"/>
                <w:rtl/>
              </w:rPr>
            </w:pPr>
            <w:r w:rsidRPr="000035C1">
              <w:rPr>
                <w:rFonts w:asciiTheme="minorHAnsi" w:hAnsiTheme="minorHAnsi" w:cs="Calibri"/>
                <w:rtl/>
              </w:rPr>
              <w:t>درجة حرارة التجفيف</w:t>
            </w:r>
          </w:p>
        </w:tc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66C9B1FB" w14:textId="263985B9" w:rsidR="00E644DF" w:rsidRDefault="00E644DF" w:rsidP="003849C7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130</w:t>
            </w:r>
            <w:r w:rsidR="00887372" w:rsidRPr="00E644DF">
              <w:rPr>
                <w:rFonts w:ascii="Calibri Light" w:hAnsi="Calibri Light" w:cs="Calibri Light"/>
                <w:b/>
                <w:bCs/>
              </w:rPr>
              <w:t xml:space="preserve">±10 </w:t>
            </w:r>
            <w:r>
              <w:rPr>
                <w:rFonts w:ascii="Calibri Light" w:hAnsi="Calibri Light" w:cs="Calibri Light"/>
              </w:rPr>
              <w:t>°C</w:t>
            </w:r>
          </w:p>
        </w:tc>
      </w:tr>
    </w:tbl>
    <w:p w14:paraId="23FCF642" w14:textId="77777777" w:rsidR="00E644DF" w:rsidRPr="00F3745D" w:rsidRDefault="00E644DF" w:rsidP="00B46FF5"/>
    <w:sectPr w:rsidR="00E644DF" w:rsidRPr="00F3745D" w:rsidSect="0087327F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957" w:right="851" w:bottom="1134" w:left="851" w:header="567" w:footer="527" w:gutter="0"/>
      <w:cols w:space="227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673C1" w14:textId="77777777" w:rsidR="00C60E13" w:rsidRDefault="00C60E13">
      <w:r>
        <w:separator/>
      </w:r>
    </w:p>
  </w:endnote>
  <w:endnote w:type="continuationSeparator" w:id="0">
    <w:p w14:paraId="568F342C" w14:textId="77777777" w:rsidR="00C60E13" w:rsidRDefault="00C60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FD85" w14:textId="499C209B" w:rsidR="00216C60" w:rsidRPr="0059590F" w:rsidRDefault="00216C60" w:rsidP="00216C60">
    <w:pPr>
      <w:pStyle w:val="Footer"/>
      <w:pBdr>
        <w:top w:val="single" w:sz="4" w:space="1" w:color="auto"/>
      </w:pBdr>
      <w:tabs>
        <w:tab w:val="clear" w:pos="4819"/>
        <w:tab w:val="clear" w:pos="9638"/>
        <w:tab w:val="left" w:pos="0"/>
        <w:tab w:val="center" w:pos="5103"/>
        <w:tab w:val="right" w:pos="10205"/>
      </w:tabs>
      <w:spacing w:before="20"/>
      <w:rPr>
        <w:rStyle w:val="PageNumber"/>
        <w:sz w:val="16"/>
        <w:szCs w:val="16"/>
        <w:lang w:val="en-GB"/>
      </w:rPr>
    </w:pPr>
    <w:r w:rsidRPr="0059590F">
      <w:rPr>
        <w:rFonts w:cs="Arial"/>
        <w:color w:val="808080"/>
        <w:sz w:val="16"/>
        <w:szCs w:val="18"/>
        <w:lang w:val="en-GB"/>
      </w:rPr>
      <w:t>Uncontrolled copy if downloaded or printed</w:t>
    </w:r>
    <w:r w:rsidR="0059590F" w:rsidRPr="0059590F">
      <w:rPr>
        <w:rFonts w:cs="Arial"/>
        <w:color w:val="808080"/>
        <w:sz w:val="16"/>
        <w:szCs w:val="18"/>
        <w:lang w:val="en-GB"/>
      </w:rPr>
      <w:tab/>
    </w:r>
    <w:r w:rsidRPr="0059590F">
      <w:rPr>
        <w:rFonts w:cs="Arial"/>
        <w:sz w:val="18"/>
        <w:szCs w:val="18"/>
        <w:lang w:val="en-GB"/>
      </w:rPr>
      <w:tab/>
    </w:r>
    <w:r w:rsidR="0059590F" w:rsidRPr="0059590F">
      <w:rPr>
        <w:rFonts w:cs="Arial"/>
        <w:sz w:val="16"/>
        <w:szCs w:val="16"/>
        <w:lang w:val="en-GB"/>
      </w:rPr>
      <w:t xml:space="preserve">Page </w:t>
    </w:r>
    <w:r w:rsidRPr="0059590F">
      <w:rPr>
        <w:rFonts w:cs="Arial"/>
        <w:sz w:val="16"/>
        <w:szCs w:val="16"/>
        <w:lang w:val="en-GB"/>
      </w:rPr>
      <w:t xml:space="preserve"> </w:t>
    </w:r>
    <w:r w:rsidRPr="0008498A">
      <w:rPr>
        <w:rStyle w:val="PageNumber"/>
        <w:sz w:val="16"/>
        <w:szCs w:val="16"/>
      </w:rPr>
      <w:fldChar w:fldCharType="begin"/>
    </w:r>
    <w:r w:rsidRPr="0059590F">
      <w:rPr>
        <w:rStyle w:val="PageNumber"/>
        <w:sz w:val="16"/>
        <w:szCs w:val="16"/>
        <w:lang w:val="en-GB"/>
      </w:rPr>
      <w:instrText xml:space="preserve"> PAGE </w:instrText>
    </w:r>
    <w:r w:rsidRPr="0008498A">
      <w:rPr>
        <w:rStyle w:val="PageNumber"/>
        <w:sz w:val="16"/>
        <w:szCs w:val="16"/>
      </w:rPr>
      <w:fldChar w:fldCharType="separate"/>
    </w:r>
    <w:r w:rsidR="0059590F">
      <w:rPr>
        <w:rStyle w:val="PageNumber"/>
        <w:noProof/>
        <w:sz w:val="16"/>
        <w:szCs w:val="16"/>
        <w:lang w:val="en-GB"/>
      </w:rPr>
      <w:t>2</w:t>
    </w:r>
    <w:r w:rsidRPr="0008498A">
      <w:rPr>
        <w:rStyle w:val="PageNumber"/>
        <w:sz w:val="16"/>
        <w:szCs w:val="16"/>
      </w:rPr>
      <w:fldChar w:fldCharType="end"/>
    </w:r>
    <w:r w:rsidRPr="0059590F">
      <w:rPr>
        <w:rStyle w:val="PageNumber"/>
        <w:sz w:val="16"/>
        <w:szCs w:val="16"/>
        <w:lang w:val="en-GB"/>
      </w:rPr>
      <w:t xml:space="preserve"> of </w:t>
    </w:r>
    <w:r w:rsidRPr="0008498A">
      <w:rPr>
        <w:rStyle w:val="PageNumber"/>
        <w:sz w:val="16"/>
        <w:szCs w:val="16"/>
      </w:rPr>
      <w:fldChar w:fldCharType="begin"/>
    </w:r>
    <w:r w:rsidRPr="0059590F">
      <w:rPr>
        <w:rStyle w:val="PageNumber"/>
        <w:sz w:val="16"/>
        <w:szCs w:val="16"/>
        <w:lang w:val="en-GB"/>
      </w:rPr>
      <w:instrText xml:space="preserve"> NUMPAGES </w:instrText>
    </w:r>
    <w:r w:rsidRPr="0008498A">
      <w:rPr>
        <w:rStyle w:val="PageNumber"/>
        <w:sz w:val="16"/>
        <w:szCs w:val="16"/>
      </w:rPr>
      <w:fldChar w:fldCharType="separate"/>
    </w:r>
    <w:r w:rsidR="0059590F">
      <w:rPr>
        <w:rStyle w:val="PageNumber"/>
        <w:noProof/>
        <w:sz w:val="16"/>
        <w:szCs w:val="16"/>
        <w:lang w:val="en-GB"/>
      </w:rPr>
      <w:t>2</w:t>
    </w:r>
    <w:r w:rsidRPr="0008498A">
      <w:rPr>
        <w:rStyle w:val="PageNumber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29F02" w14:textId="5AC06A61" w:rsidR="003D234A" w:rsidRDefault="003D234A" w:rsidP="003D234A">
    <w:pPr>
      <w:rPr>
        <w:rFonts w:eastAsiaTheme="minorEastAsia"/>
        <w:lang w:val="en-US" w:eastAsia="en-GB"/>
      </w:rPr>
    </w:pPr>
  </w:p>
  <w:tbl>
    <w:tblPr>
      <w:tblW w:w="104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06"/>
      <w:gridCol w:w="1145"/>
      <w:gridCol w:w="14"/>
      <w:gridCol w:w="3211"/>
      <w:gridCol w:w="1868"/>
      <w:gridCol w:w="2046"/>
      <w:gridCol w:w="1462"/>
    </w:tblGrid>
    <w:tr w:rsidR="0015102E" w14:paraId="59B76378" w14:textId="77777777" w:rsidTr="5A6C6075">
      <w:trPr>
        <w:trHeight w:val="393"/>
      </w:trPr>
      <w:tc>
        <w:tcPr>
          <w:tcW w:w="706" w:type="dxa"/>
          <w:tcBorders>
            <w:top w:val="single" w:sz="4" w:space="0" w:color="auto"/>
          </w:tcBorders>
        </w:tcPr>
        <w:p w14:paraId="4EEAB14E" w14:textId="77777777" w:rsidR="00484D5E" w:rsidRPr="003D19CF" w:rsidRDefault="00484D5E" w:rsidP="00484D5E">
          <w:pPr>
            <w:spacing w:before="60" w:after="60"/>
            <w:ind w:left="57"/>
            <w:jc w:val="center"/>
            <w:rPr>
              <w:b/>
              <w:smallCaps/>
              <w:sz w:val="16"/>
              <w:szCs w:val="16"/>
            </w:rPr>
          </w:pPr>
          <w:proofErr w:type="spellStart"/>
          <w:r w:rsidRPr="003D19CF">
            <w:rPr>
              <w:b/>
              <w:smallCaps/>
              <w:sz w:val="16"/>
              <w:szCs w:val="16"/>
            </w:rPr>
            <w:t>rev</w:t>
          </w:r>
          <w:proofErr w:type="spellEnd"/>
        </w:p>
      </w:tc>
      <w:tc>
        <w:tcPr>
          <w:tcW w:w="1145" w:type="dxa"/>
          <w:tcBorders>
            <w:top w:val="single" w:sz="4" w:space="0" w:color="auto"/>
          </w:tcBorders>
        </w:tcPr>
        <w:p w14:paraId="1CA0EC28" w14:textId="77777777" w:rsidR="00484D5E" w:rsidRPr="003D19CF" w:rsidRDefault="00484D5E" w:rsidP="00484D5E">
          <w:pPr>
            <w:spacing w:before="60" w:after="60"/>
            <w:ind w:left="57"/>
            <w:jc w:val="center"/>
            <w:rPr>
              <w:b/>
              <w:smallCaps/>
              <w:sz w:val="16"/>
              <w:szCs w:val="16"/>
            </w:rPr>
          </w:pPr>
          <w:r w:rsidRPr="003D19CF">
            <w:rPr>
              <w:b/>
              <w:smallCaps/>
              <w:sz w:val="16"/>
              <w:szCs w:val="16"/>
            </w:rPr>
            <w:t>Date</w:t>
          </w:r>
        </w:p>
      </w:tc>
      <w:tc>
        <w:tcPr>
          <w:tcW w:w="3225" w:type="dxa"/>
          <w:gridSpan w:val="2"/>
          <w:tcBorders>
            <w:top w:val="single" w:sz="4" w:space="0" w:color="auto"/>
          </w:tcBorders>
        </w:tcPr>
        <w:p w14:paraId="649086CE" w14:textId="77777777" w:rsidR="00484D5E" w:rsidRPr="003D19CF" w:rsidRDefault="00484D5E" w:rsidP="00484D5E">
          <w:pPr>
            <w:spacing w:before="60" w:after="60"/>
            <w:ind w:left="57"/>
            <w:jc w:val="center"/>
            <w:rPr>
              <w:b/>
              <w:smallCaps/>
              <w:sz w:val="16"/>
              <w:szCs w:val="16"/>
            </w:rPr>
          </w:pPr>
          <w:r w:rsidRPr="003D19CF">
            <w:rPr>
              <w:b/>
              <w:smallCaps/>
              <w:sz w:val="16"/>
              <w:szCs w:val="16"/>
            </w:rPr>
            <w:t>modifications</w:t>
          </w:r>
        </w:p>
      </w:tc>
      <w:tc>
        <w:tcPr>
          <w:tcW w:w="1868" w:type="dxa"/>
          <w:tcBorders>
            <w:top w:val="single" w:sz="4" w:space="0" w:color="auto"/>
          </w:tcBorders>
          <w:vAlign w:val="center"/>
        </w:tcPr>
        <w:p w14:paraId="17908998" w14:textId="77777777" w:rsidR="00484D5E" w:rsidRPr="003D19CF" w:rsidRDefault="00484D5E" w:rsidP="00484D5E">
          <w:pPr>
            <w:spacing w:before="60" w:after="60"/>
            <w:ind w:left="57"/>
            <w:jc w:val="center"/>
            <w:rPr>
              <w:b/>
              <w:smallCaps/>
              <w:sz w:val="16"/>
              <w:szCs w:val="16"/>
            </w:rPr>
          </w:pPr>
          <w:r w:rsidRPr="003D19CF">
            <w:rPr>
              <w:b/>
              <w:smallCaps/>
              <w:sz w:val="16"/>
              <w:szCs w:val="16"/>
            </w:rPr>
            <w:t>Rédaction</w:t>
          </w:r>
        </w:p>
      </w:tc>
      <w:tc>
        <w:tcPr>
          <w:tcW w:w="2046" w:type="dxa"/>
          <w:tcBorders>
            <w:top w:val="single" w:sz="4" w:space="0" w:color="auto"/>
          </w:tcBorders>
          <w:vAlign w:val="center"/>
        </w:tcPr>
        <w:p w14:paraId="1EFB5042" w14:textId="77777777" w:rsidR="00484D5E" w:rsidRPr="003D19CF" w:rsidRDefault="00484D5E" w:rsidP="00484D5E">
          <w:pPr>
            <w:spacing w:before="60" w:after="60"/>
            <w:ind w:left="57"/>
            <w:jc w:val="center"/>
            <w:rPr>
              <w:b/>
              <w:smallCaps/>
              <w:sz w:val="16"/>
              <w:szCs w:val="16"/>
            </w:rPr>
          </w:pPr>
          <w:r w:rsidRPr="003D19CF">
            <w:rPr>
              <w:b/>
              <w:smallCaps/>
              <w:sz w:val="16"/>
              <w:szCs w:val="16"/>
            </w:rPr>
            <w:t>Vérification</w:t>
          </w:r>
        </w:p>
      </w:tc>
      <w:tc>
        <w:tcPr>
          <w:tcW w:w="1462" w:type="dxa"/>
          <w:tcBorders>
            <w:top w:val="single" w:sz="4" w:space="0" w:color="auto"/>
          </w:tcBorders>
          <w:vAlign w:val="center"/>
        </w:tcPr>
        <w:p w14:paraId="2A42A4C2" w14:textId="77777777" w:rsidR="00484D5E" w:rsidRPr="003D19CF" w:rsidRDefault="00484D5E" w:rsidP="00484D5E">
          <w:pPr>
            <w:spacing w:before="60" w:after="60"/>
            <w:ind w:left="57"/>
            <w:jc w:val="center"/>
            <w:rPr>
              <w:b/>
              <w:smallCaps/>
              <w:sz w:val="16"/>
              <w:szCs w:val="16"/>
            </w:rPr>
          </w:pPr>
          <w:r w:rsidRPr="003D19CF">
            <w:rPr>
              <w:b/>
              <w:smallCaps/>
              <w:sz w:val="16"/>
              <w:szCs w:val="16"/>
            </w:rPr>
            <w:t>Approbation</w:t>
          </w:r>
        </w:p>
      </w:tc>
    </w:tr>
    <w:tr w:rsidR="0015102E" w14:paraId="1583A3A9" w14:textId="77777777" w:rsidTr="5A6C6075">
      <w:trPr>
        <w:trHeight w:val="307"/>
      </w:trPr>
      <w:tc>
        <w:tcPr>
          <w:tcW w:w="706" w:type="dxa"/>
        </w:tcPr>
        <w:p w14:paraId="6B6FC6E3" w14:textId="77777777" w:rsidR="00484D5E" w:rsidRPr="00A573DA" w:rsidRDefault="00484D5E" w:rsidP="00484D5E">
          <w:pPr>
            <w:pStyle w:val="Header"/>
            <w:jc w:val="center"/>
            <w:rPr>
              <w:sz w:val="16"/>
              <w:szCs w:val="16"/>
            </w:rPr>
          </w:pPr>
          <w:r w:rsidRPr="00A573DA">
            <w:rPr>
              <w:sz w:val="16"/>
              <w:szCs w:val="16"/>
            </w:rPr>
            <w:t>00</w:t>
          </w:r>
        </w:p>
      </w:tc>
      <w:tc>
        <w:tcPr>
          <w:tcW w:w="1145" w:type="dxa"/>
        </w:tcPr>
        <w:p w14:paraId="3A2DD991" w14:textId="77777777" w:rsidR="00484D5E" w:rsidRPr="00A573DA" w:rsidRDefault="00484D5E" w:rsidP="00484D5E">
          <w:pPr>
            <w:pStyle w:val="Header"/>
            <w:jc w:val="center"/>
            <w:rPr>
              <w:sz w:val="16"/>
              <w:szCs w:val="16"/>
            </w:rPr>
          </w:pPr>
          <w:r w:rsidRPr="00A573DA">
            <w:rPr>
              <w:sz w:val="16"/>
              <w:szCs w:val="16"/>
            </w:rPr>
            <w:t>08/07/2009</w:t>
          </w:r>
        </w:p>
      </w:tc>
      <w:tc>
        <w:tcPr>
          <w:tcW w:w="3225" w:type="dxa"/>
          <w:gridSpan w:val="2"/>
        </w:tcPr>
        <w:p w14:paraId="0C00671F" w14:textId="77777777" w:rsidR="00484D5E" w:rsidRPr="00A573DA" w:rsidRDefault="00484D5E" w:rsidP="00484D5E">
          <w:pPr>
            <w:pStyle w:val="Header"/>
            <w:jc w:val="center"/>
            <w:rPr>
              <w:sz w:val="16"/>
              <w:szCs w:val="16"/>
            </w:rPr>
          </w:pPr>
          <w:r w:rsidRPr="00A573DA">
            <w:rPr>
              <w:rFonts w:eastAsia="Calibri" w:cs="Arial"/>
              <w:sz w:val="16"/>
              <w:szCs w:val="16"/>
            </w:rPr>
            <w:t xml:space="preserve">Création - </w:t>
          </w:r>
          <w:proofErr w:type="spellStart"/>
          <w:r w:rsidRPr="00A573DA"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creation</w:t>
          </w:r>
          <w:proofErr w:type="spellEnd"/>
        </w:p>
      </w:tc>
      <w:tc>
        <w:tcPr>
          <w:tcW w:w="1868" w:type="dxa"/>
        </w:tcPr>
        <w:p w14:paraId="0680C2C4" w14:textId="77777777" w:rsidR="00484D5E" w:rsidRPr="00A573DA" w:rsidRDefault="00484D5E" w:rsidP="00484D5E">
          <w:pPr>
            <w:pStyle w:val="Header"/>
            <w:jc w:val="center"/>
            <w:rPr>
              <w:sz w:val="16"/>
              <w:szCs w:val="16"/>
            </w:rPr>
          </w:pPr>
          <w:r w:rsidRPr="00A573DA">
            <w:rPr>
              <w:sz w:val="16"/>
              <w:szCs w:val="16"/>
            </w:rPr>
            <w:t>HAYTHEM.BK</w:t>
          </w:r>
        </w:p>
      </w:tc>
      <w:tc>
        <w:tcPr>
          <w:tcW w:w="2046" w:type="dxa"/>
        </w:tcPr>
        <w:p w14:paraId="14BC9D04" w14:textId="77777777" w:rsidR="00484D5E" w:rsidRPr="00A573DA" w:rsidRDefault="00484D5E" w:rsidP="00484D5E">
          <w:pPr>
            <w:pStyle w:val="Header"/>
            <w:jc w:val="center"/>
            <w:rPr>
              <w:sz w:val="16"/>
              <w:szCs w:val="16"/>
            </w:rPr>
          </w:pPr>
          <w:r w:rsidRPr="00A573DA">
            <w:rPr>
              <w:sz w:val="16"/>
              <w:szCs w:val="16"/>
            </w:rPr>
            <w:t>HA</w:t>
          </w:r>
          <w:r>
            <w:rPr>
              <w:sz w:val="16"/>
              <w:szCs w:val="16"/>
            </w:rPr>
            <w:t>YTHEM.BK</w:t>
          </w:r>
        </w:p>
      </w:tc>
      <w:tc>
        <w:tcPr>
          <w:tcW w:w="1462" w:type="dxa"/>
        </w:tcPr>
        <w:p w14:paraId="22E064B1" w14:textId="77777777" w:rsidR="00484D5E" w:rsidRPr="00A573DA" w:rsidRDefault="00484D5E" w:rsidP="00484D5E">
          <w:pPr>
            <w:pStyle w:val="Header"/>
            <w:jc w:val="center"/>
            <w:rPr>
              <w:sz w:val="16"/>
              <w:szCs w:val="16"/>
            </w:rPr>
          </w:pPr>
          <w:r w:rsidRPr="00A573DA">
            <w:rPr>
              <w:sz w:val="16"/>
              <w:szCs w:val="16"/>
            </w:rPr>
            <w:t>HOUSSEM.B</w:t>
          </w:r>
        </w:p>
      </w:tc>
    </w:tr>
    <w:tr w:rsidR="0015102E" w14:paraId="5938A057" w14:textId="77777777" w:rsidTr="5A6C6075">
      <w:trPr>
        <w:trHeight w:val="276"/>
      </w:trPr>
      <w:tc>
        <w:tcPr>
          <w:tcW w:w="706" w:type="dxa"/>
        </w:tcPr>
        <w:p w14:paraId="762A3733" w14:textId="77777777" w:rsidR="00484D5E" w:rsidRPr="00A573DA" w:rsidRDefault="00484D5E" w:rsidP="00484D5E">
          <w:pPr>
            <w:pStyle w:val="Header"/>
            <w:jc w:val="center"/>
            <w:rPr>
              <w:sz w:val="16"/>
              <w:szCs w:val="16"/>
            </w:rPr>
          </w:pPr>
          <w:r w:rsidRPr="00A573DA">
            <w:rPr>
              <w:sz w:val="16"/>
              <w:szCs w:val="16"/>
            </w:rPr>
            <w:t>01</w:t>
          </w:r>
        </w:p>
      </w:tc>
      <w:tc>
        <w:tcPr>
          <w:tcW w:w="1145" w:type="dxa"/>
        </w:tcPr>
        <w:p w14:paraId="4C949131" w14:textId="77777777" w:rsidR="00484D5E" w:rsidRPr="00A573DA" w:rsidRDefault="00484D5E" w:rsidP="00484D5E">
          <w:pPr>
            <w:pStyle w:val="Header"/>
            <w:jc w:val="center"/>
            <w:rPr>
              <w:sz w:val="16"/>
              <w:szCs w:val="16"/>
            </w:rPr>
          </w:pPr>
          <w:r w:rsidRPr="00A573DA">
            <w:rPr>
              <w:sz w:val="16"/>
              <w:szCs w:val="16"/>
            </w:rPr>
            <w:t>19/05/2012</w:t>
          </w:r>
        </w:p>
      </w:tc>
      <w:tc>
        <w:tcPr>
          <w:tcW w:w="3225" w:type="dxa"/>
          <w:gridSpan w:val="2"/>
        </w:tcPr>
        <w:p w14:paraId="7A92F3C4" w14:textId="77777777" w:rsidR="00484D5E" w:rsidRPr="00A573DA" w:rsidRDefault="00484D5E" w:rsidP="00484D5E">
          <w:pPr>
            <w:pStyle w:val="Header"/>
            <w:jc w:val="center"/>
            <w:rPr>
              <w:sz w:val="16"/>
              <w:szCs w:val="16"/>
            </w:rPr>
          </w:pPr>
          <w:r w:rsidRPr="00A573DA">
            <w:rPr>
              <w:sz w:val="16"/>
              <w:szCs w:val="16"/>
            </w:rPr>
            <w:t>Mise en forme-</w:t>
          </w:r>
          <w:proofErr w:type="spellStart"/>
          <w:r w:rsidRPr="00A573DA"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review</w:t>
          </w:r>
          <w:proofErr w:type="spellEnd"/>
          <w:r w:rsidRPr="00A573DA"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 xml:space="preserve"> </w:t>
          </w:r>
          <w:proofErr w:type="spellStart"/>
          <w:r w:rsidRPr="00A573DA"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form</w:t>
          </w:r>
          <w:proofErr w:type="spellEnd"/>
        </w:p>
      </w:tc>
      <w:tc>
        <w:tcPr>
          <w:tcW w:w="1868" w:type="dxa"/>
        </w:tcPr>
        <w:p w14:paraId="729EA6C7" w14:textId="77777777" w:rsidR="00484D5E" w:rsidRPr="00A573DA" w:rsidRDefault="00484D5E" w:rsidP="00484D5E">
          <w:pPr>
            <w:pStyle w:val="Header"/>
            <w:jc w:val="center"/>
            <w:rPr>
              <w:sz w:val="16"/>
              <w:szCs w:val="16"/>
            </w:rPr>
          </w:pPr>
          <w:r w:rsidRPr="00A573DA">
            <w:rPr>
              <w:sz w:val="16"/>
              <w:szCs w:val="16"/>
            </w:rPr>
            <w:t>HAYTHEM.BK</w:t>
          </w:r>
        </w:p>
      </w:tc>
      <w:tc>
        <w:tcPr>
          <w:tcW w:w="2046" w:type="dxa"/>
        </w:tcPr>
        <w:p w14:paraId="4B7114CE" w14:textId="77777777" w:rsidR="00484D5E" w:rsidRPr="00A573DA" w:rsidRDefault="00484D5E" w:rsidP="00484D5E">
          <w:pPr>
            <w:pStyle w:val="Header"/>
            <w:jc w:val="center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HAYTHEM.Bk</w:t>
          </w:r>
          <w:proofErr w:type="spellEnd"/>
        </w:p>
      </w:tc>
      <w:tc>
        <w:tcPr>
          <w:tcW w:w="1462" w:type="dxa"/>
        </w:tcPr>
        <w:p w14:paraId="4C380E0F" w14:textId="77777777" w:rsidR="00484D5E" w:rsidRPr="00A573DA" w:rsidRDefault="00484D5E" w:rsidP="00484D5E">
          <w:pPr>
            <w:pStyle w:val="Header"/>
            <w:jc w:val="center"/>
            <w:rPr>
              <w:sz w:val="16"/>
              <w:szCs w:val="16"/>
            </w:rPr>
          </w:pPr>
          <w:r w:rsidRPr="00A573DA">
            <w:rPr>
              <w:sz w:val="16"/>
              <w:szCs w:val="16"/>
            </w:rPr>
            <w:t>HOUSSEM.B</w:t>
          </w:r>
        </w:p>
        <w:p w14:paraId="1D802C85" w14:textId="77777777" w:rsidR="00484D5E" w:rsidRPr="00A573DA" w:rsidRDefault="00484D5E" w:rsidP="00484D5E">
          <w:pPr>
            <w:pStyle w:val="Header"/>
            <w:jc w:val="center"/>
            <w:rPr>
              <w:sz w:val="16"/>
              <w:szCs w:val="16"/>
            </w:rPr>
          </w:pPr>
        </w:p>
      </w:tc>
    </w:tr>
    <w:tr w:rsidR="00484D5E" w14:paraId="72558C09" w14:textId="77777777" w:rsidTr="5A6C6075">
      <w:trPr>
        <w:trHeight w:val="426"/>
      </w:trPr>
      <w:tc>
        <w:tcPr>
          <w:tcW w:w="706" w:type="dxa"/>
        </w:tcPr>
        <w:p w14:paraId="5C3923D2" w14:textId="65DAB03E" w:rsidR="00484D5E" w:rsidRDefault="00484D5E" w:rsidP="00484D5E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</w:t>
          </w:r>
          <w:r w:rsidR="00F959A7">
            <w:rPr>
              <w:sz w:val="16"/>
              <w:szCs w:val="16"/>
            </w:rPr>
            <w:t>2</w:t>
          </w:r>
        </w:p>
      </w:tc>
      <w:tc>
        <w:tcPr>
          <w:tcW w:w="1159" w:type="dxa"/>
          <w:gridSpan w:val="2"/>
        </w:tcPr>
        <w:p w14:paraId="172028AD" w14:textId="574D65CB" w:rsidR="00484D5E" w:rsidRDefault="00484D5E" w:rsidP="00484D5E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05/09/2022</w:t>
          </w:r>
        </w:p>
      </w:tc>
      <w:tc>
        <w:tcPr>
          <w:tcW w:w="3211" w:type="dxa"/>
        </w:tcPr>
        <w:p w14:paraId="18730C86" w14:textId="77777777" w:rsidR="00484D5E" w:rsidRDefault="00484D5E" w:rsidP="00484D5E">
          <w:pPr>
            <w:pStyle w:val="Footer"/>
            <w:jc w:val="center"/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</w:pPr>
          <w:r w:rsidRPr="00737033">
            <w:rPr>
              <w:sz w:val="16"/>
              <w:szCs w:val="16"/>
            </w:rPr>
            <w:t>Mise en forme-</w:t>
          </w:r>
          <w:proofErr w:type="spellStart"/>
          <w:r w:rsidRPr="00737033"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review</w:t>
          </w:r>
          <w:proofErr w:type="spellEnd"/>
          <w:r w:rsidRPr="00737033"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 xml:space="preserve"> </w:t>
          </w:r>
          <w:proofErr w:type="spellStart"/>
          <w:r w:rsidRPr="00737033"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form</w:t>
          </w:r>
          <w:proofErr w:type="spellEnd"/>
        </w:p>
        <w:p w14:paraId="47C53237" w14:textId="1F72D165" w:rsidR="00484D5E" w:rsidRPr="00737033" w:rsidRDefault="00484D5E" w:rsidP="00484D5E">
          <w:pPr>
            <w:pStyle w:val="Footer"/>
            <w:jc w:val="center"/>
            <w:rPr>
              <w:sz w:val="16"/>
              <w:szCs w:val="16"/>
            </w:rPr>
          </w:pPr>
          <w:r w:rsidRPr="00083073">
            <w:rPr>
              <w:sz w:val="16"/>
              <w:szCs w:val="14"/>
            </w:rPr>
            <w:t xml:space="preserve">Revue </w:t>
          </w:r>
          <w:r w:rsidR="00083073" w:rsidRPr="00083073">
            <w:rPr>
              <w:sz w:val="16"/>
              <w:szCs w:val="14"/>
            </w:rPr>
            <w:t>paramètre</w:t>
          </w:r>
          <w:r w:rsidR="00083073">
            <w:rPr>
              <w:sz w:val="16"/>
              <w:szCs w:val="14"/>
            </w:rPr>
            <w:t>s</w:t>
          </w:r>
          <w:r w:rsidRPr="00083073">
            <w:rPr>
              <w:rStyle w:val="hps"/>
              <w:rFonts w:eastAsia="Calibri"/>
              <w:i/>
              <w:iCs/>
              <w:color w:val="1F497D"/>
              <w:sz w:val="10"/>
              <w:szCs w:val="10"/>
            </w:rPr>
            <w:t xml:space="preserve"> </w:t>
          </w:r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 xml:space="preserve">/ </w:t>
          </w:r>
          <w:proofErr w:type="spellStart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prameter</w:t>
          </w:r>
          <w:proofErr w:type="spellEnd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 xml:space="preserve"> </w:t>
          </w:r>
          <w:proofErr w:type="spellStart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review</w:t>
          </w:r>
          <w:proofErr w:type="spellEnd"/>
        </w:p>
      </w:tc>
      <w:tc>
        <w:tcPr>
          <w:tcW w:w="1868" w:type="dxa"/>
        </w:tcPr>
        <w:p w14:paraId="732438C0" w14:textId="0B72AA88" w:rsidR="00484D5E" w:rsidRDefault="0015102E" w:rsidP="00484D5E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Abdelkader Rahmouni</w:t>
          </w:r>
        </w:p>
      </w:tc>
      <w:tc>
        <w:tcPr>
          <w:tcW w:w="2046" w:type="dxa"/>
        </w:tcPr>
        <w:p w14:paraId="4FA2169C" w14:textId="359A66FB" w:rsidR="00484D5E" w:rsidRPr="00737033" w:rsidRDefault="0015102E" w:rsidP="00484D5E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Bilel Guesmi</w:t>
          </w:r>
        </w:p>
      </w:tc>
      <w:tc>
        <w:tcPr>
          <w:tcW w:w="1462" w:type="dxa"/>
        </w:tcPr>
        <w:p w14:paraId="60BFE7A9" w14:textId="77777777" w:rsidR="0015102E" w:rsidRDefault="0015102E" w:rsidP="0015102E">
          <w:pPr>
            <w:jc w:val="center"/>
            <w:rPr>
              <w:rFonts w:cs="Arial"/>
              <w:sz w:val="16"/>
              <w:szCs w:val="16"/>
              <w:lang w:val="en-US"/>
            </w:rPr>
          </w:pPr>
          <w:r>
            <w:rPr>
              <w:rFonts w:cs="Arial"/>
              <w:sz w:val="16"/>
              <w:szCs w:val="16"/>
              <w:lang w:val="en-US"/>
            </w:rPr>
            <w:t>Roberto Crociani</w:t>
          </w:r>
        </w:p>
        <w:p w14:paraId="184A3810" w14:textId="77777777" w:rsidR="00484D5E" w:rsidRDefault="00484D5E" w:rsidP="00484D5E">
          <w:pPr>
            <w:pStyle w:val="Footer"/>
            <w:jc w:val="center"/>
            <w:rPr>
              <w:sz w:val="16"/>
              <w:szCs w:val="16"/>
            </w:rPr>
          </w:pPr>
        </w:p>
      </w:tc>
    </w:tr>
    <w:tr w:rsidR="00116DC4" w14:paraId="5EC9CD4E" w14:textId="77777777" w:rsidTr="5A6C6075">
      <w:trPr>
        <w:trHeight w:val="426"/>
      </w:trPr>
      <w:tc>
        <w:tcPr>
          <w:tcW w:w="706" w:type="dxa"/>
        </w:tcPr>
        <w:p w14:paraId="7F2C0C7E" w14:textId="6ED2DB7D" w:rsidR="00116DC4" w:rsidRDefault="00116DC4" w:rsidP="00116DC4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</w:t>
          </w:r>
          <w:r w:rsidR="001A3E0D">
            <w:rPr>
              <w:sz w:val="16"/>
              <w:szCs w:val="16"/>
            </w:rPr>
            <w:t>3</w:t>
          </w:r>
        </w:p>
      </w:tc>
      <w:tc>
        <w:tcPr>
          <w:tcW w:w="1159" w:type="dxa"/>
          <w:gridSpan w:val="2"/>
        </w:tcPr>
        <w:p w14:paraId="57E8477E" w14:textId="6D90B91C" w:rsidR="00116DC4" w:rsidRDefault="00116DC4" w:rsidP="00116DC4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12/10/2022</w:t>
          </w:r>
        </w:p>
      </w:tc>
      <w:tc>
        <w:tcPr>
          <w:tcW w:w="3211" w:type="dxa"/>
        </w:tcPr>
        <w:p w14:paraId="02B74A13" w14:textId="7A03332C" w:rsidR="00116DC4" w:rsidRDefault="00116DC4" w:rsidP="00116DC4">
          <w:pPr>
            <w:pStyle w:val="Footer"/>
            <w:jc w:val="center"/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</w:pPr>
          <w:r w:rsidRPr="00083073">
            <w:rPr>
              <w:sz w:val="16"/>
              <w:szCs w:val="14"/>
            </w:rPr>
            <w:t>Revue paramètre</w:t>
          </w:r>
          <w:r>
            <w:rPr>
              <w:sz w:val="16"/>
              <w:szCs w:val="14"/>
            </w:rPr>
            <w:t>s</w:t>
          </w:r>
          <w:r w:rsidRPr="00083073">
            <w:rPr>
              <w:rStyle w:val="hps"/>
              <w:rFonts w:eastAsia="Calibri"/>
              <w:i/>
              <w:iCs/>
              <w:color w:val="1F497D"/>
              <w:sz w:val="10"/>
              <w:szCs w:val="10"/>
            </w:rPr>
            <w:t xml:space="preserve"> </w:t>
          </w:r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 xml:space="preserve">/ </w:t>
          </w:r>
          <w:proofErr w:type="spellStart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parameter</w:t>
          </w:r>
          <w:proofErr w:type="spellEnd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 xml:space="preserve"> </w:t>
          </w:r>
          <w:proofErr w:type="spellStart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review</w:t>
          </w:r>
          <w:proofErr w:type="spellEnd"/>
        </w:p>
        <w:p w14:paraId="050B8139" w14:textId="74794EED" w:rsidR="00116DC4" w:rsidRPr="00737033" w:rsidRDefault="00116DC4" w:rsidP="00116DC4">
          <w:pPr>
            <w:pStyle w:val="Footer"/>
            <w:jc w:val="center"/>
            <w:rPr>
              <w:sz w:val="16"/>
              <w:szCs w:val="16"/>
            </w:rPr>
          </w:pPr>
          <w:proofErr w:type="spellStart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Set</w:t>
          </w:r>
          <w:proofErr w:type="spellEnd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 xml:space="preserve"> </w:t>
          </w:r>
          <w:proofErr w:type="gramStart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Pression  Catalyseur</w:t>
          </w:r>
          <w:proofErr w:type="gramEnd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 xml:space="preserve"> / </w:t>
          </w:r>
          <w:proofErr w:type="spellStart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Resine</w:t>
          </w:r>
          <w:proofErr w:type="spellEnd"/>
        </w:p>
      </w:tc>
      <w:tc>
        <w:tcPr>
          <w:tcW w:w="1868" w:type="dxa"/>
        </w:tcPr>
        <w:p w14:paraId="25691005" w14:textId="084BD62D" w:rsidR="00116DC4" w:rsidRDefault="00116DC4" w:rsidP="00116DC4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Abdelkader Rahmouni</w:t>
          </w:r>
        </w:p>
      </w:tc>
      <w:tc>
        <w:tcPr>
          <w:tcW w:w="2046" w:type="dxa"/>
        </w:tcPr>
        <w:p w14:paraId="4A985F04" w14:textId="6064440D" w:rsidR="00116DC4" w:rsidRDefault="00116DC4" w:rsidP="00116DC4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Bilel Guesmi</w:t>
          </w:r>
        </w:p>
      </w:tc>
      <w:tc>
        <w:tcPr>
          <w:tcW w:w="1462" w:type="dxa"/>
          <w:vAlign w:val="center"/>
        </w:tcPr>
        <w:p w14:paraId="5281F611" w14:textId="47F440E6" w:rsidR="00116DC4" w:rsidRDefault="00116DC4" w:rsidP="00116DC4">
          <w:pPr>
            <w:rPr>
              <w:rFonts w:cs="Arial"/>
              <w:sz w:val="16"/>
              <w:szCs w:val="16"/>
              <w:lang w:val="en-US"/>
            </w:rPr>
          </w:pPr>
          <w:r>
            <w:rPr>
              <w:rFonts w:cs="Arial"/>
              <w:sz w:val="16"/>
              <w:szCs w:val="16"/>
              <w:lang w:val="en-US"/>
            </w:rPr>
            <w:t>Oussama Trabelsi</w:t>
          </w:r>
        </w:p>
      </w:tc>
    </w:tr>
    <w:tr w:rsidR="00877183" w14:paraId="71D9175D" w14:textId="77777777" w:rsidTr="5A6C6075">
      <w:trPr>
        <w:trHeight w:val="426"/>
      </w:trPr>
      <w:tc>
        <w:tcPr>
          <w:tcW w:w="706" w:type="dxa"/>
        </w:tcPr>
        <w:p w14:paraId="784A2ABB" w14:textId="059C8E01" w:rsidR="00877183" w:rsidRDefault="00877183" w:rsidP="00877183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04</w:t>
          </w:r>
        </w:p>
      </w:tc>
      <w:tc>
        <w:tcPr>
          <w:tcW w:w="1159" w:type="dxa"/>
          <w:gridSpan w:val="2"/>
        </w:tcPr>
        <w:p w14:paraId="5056498F" w14:textId="1951AF2A" w:rsidR="00877183" w:rsidRDefault="00877183" w:rsidP="00877183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30/3/2023</w:t>
          </w:r>
        </w:p>
      </w:tc>
      <w:tc>
        <w:tcPr>
          <w:tcW w:w="3211" w:type="dxa"/>
        </w:tcPr>
        <w:p w14:paraId="1950D615" w14:textId="3D40339E" w:rsidR="00877183" w:rsidRPr="00083073" w:rsidRDefault="00877183" w:rsidP="00877183">
          <w:pPr>
            <w:pStyle w:val="Footer"/>
            <w:jc w:val="center"/>
            <w:rPr>
              <w:sz w:val="16"/>
              <w:szCs w:val="14"/>
            </w:rPr>
          </w:pPr>
          <w:r w:rsidRPr="00083073">
            <w:rPr>
              <w:sz w:val="16"/>
              <w:szCs w:val="14"/>
            </w:rPr>
            <w:t>Revue paramètre</w:t>
          </w:r>
          <w:r>
            <w:rPr>
              <w:sz w:val="16"/>
              <w:szCs w:val="14"/>
            </w:rPr>
            <w:t xml:space="preserve">s suite installation 02 capteurs de </w:t>
          </w:r>
          <w:proofErr w:type="gramStart"/>
          <w:r>
            <w:rPr>
              <w:sz w:val="16"/>
              <w:szCs w:val="14"/>
            </w:rPr>
            <w:t>niveau  colle</w:t>
          </w:r>
          <w:proofErr w:type="gramEnd"/>
          <w:r>
            <w:rPr>
              <w:sz w:val="16"/>
              <w:szCs w:val="14"/>
            </w:rPr>
            <w:t xml:space="preserve"> &amp; résine </w:t>
          </w:r>
          <w:r w:rsidRPr="00083073">
            <w:rPr>
              <w:rStyle w:val="hps"/>
              <w:rFonts w:eastAsia="Calibri"/>
              <w:i/>
              <w:iCs/>
              <w:color w:val="1F497D"/>
              <w:sz w:val="10"/>
              <w:szCs w:val="10"/>
            </w:rPr>
            <w:t xml:space="preserve"> </w:t>
          </w:r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 xml:space="preserve">/ </w:t>
          </w:r>
          <w:proofErr w:type="spellStart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parameter</w:t>
          </w:r>
          <w:proofErr w:type="spellEnd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 xml:space="preserve"> </w:t>
          </w:r>
          <w:proofErr w:type="spellStart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review</w:t>
          </w:r>
          <w:proofErr w:type="spellEnd"/>
        </w:p>
      </w:tc>
      <w:tc>
        <w:tcPr>
          <w:tcW w:w="1868" w:type="dxa"/>
        </w:tcPr>
        <w:p w14:paraId="4D31A305" w14:textId="3218A5B1" w:rsidR="00877183" w:rsidRDefault="00877183" w:rsidP="00877183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Abdelkader Rahmouni</w:t>
          </w:r>
        </w:p>
      </w:tc>
      <w:tc>
        <w:tcPr>
          <w:tcW w:w="2046" w:type="dxa"/>
        </w:tcPr>
        <w:p w14:paraId="0447C3EC" w14:textId="76995316" w:rsidR="00877183" w:rsidRDefault="00877183" w:rsidP="00877183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O</w:t>
          </w:r>
          <w:r w:rsidRPr="00A4325E">
            <w:rPr>
              <w:sz w:val="16"/>
              <w:szCs w:val="16"/>
            </w:rPr>
            <w:t>ussema Albouchi</w:t>
          </w:r>
          <w:r>
            <w:t xml:space="preserve"> </w:t>
          </w:r>
        </w:p>
      </w:tc>
      <w:tc>
        <w:tcPr>
          <w:tcW w:w="1462" w:type="dxa"/>
          <w:vAlign w:val="center"/>
        </w:tcPr>
        <w:p w14:paraId="5033E4B0" w14:textId="73156062" w:rsidR="00877183" w:rsidRPr="00877183" w:rsidRDefault="00877183" w:rsidP="00877183">
          <w:pPr>
            <w:rPr>
              <w:rFonts w:cs="Arial"/>
              <w:sz w:val="16"/>
              <w:szCs w:val="16"/>
            </w:rPr>
          </w:pPr>
          <w:r w:rsidRPr="00A4325E">
            <w:rPr>
              <w:sz w:val="16"/>
              <w:szCs w:val="16"/>
            </w:rPr>
            <w:t>Heni Taboubi</w:t>
          </w:r>
        </w:p>
      </w:tc>
    </w:tr>
    <w:tr w:rsidR="00877183" w14:paraId="7B3E1944" w14:textId="77777777" w:rsidTr="5A6C6075">
      <w:trPr>
        <w:trHeight w:val="426"/>
      </w:trPr>
      <w:tc>
        <w:tcPr>
          <w:tcW w:w="706" w:type="dxa"/>
        </w:tcPr>
        <w:p w14:paraId="36EB8D92" w14:textId="290F2455" w:rsidR="00877183" w:rsidRDefault="00877183" w:rsidP="00877183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05 </w:t>
          </w:r>
        </w:p>
      </w:tc>
      <w:tc>
        <w:tcPr>
          <w:tcW w:w="1159" w:type="dxa"/>
          <w:gridSpan w:val="2"/>
        </w:tcPr>
        <w:p w14:paraId="05A2D8AF" w14:textId="2CC4F969" w:rsidR="00877183" w:rsidRDefault="00877183" w:rsidP="00877183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13/04/2023</w:t>
          </w:r>
        </w:p>
      </w:tc>
      <w:tc>
        <w:tcPr>
          <w:tcW w:w="3211" w:type="dxa"/>
        </w:tcPr>
        <w:p w14:paraId="535F5F5B" w14:textId="3CCA0E67" w:rsidR="00877183" w:rsidRPr="00A4325E" w:rsidRDefault="00877183" w:rsidP="00877183">
          <w:pPr>
            <w:pStyle w:val="Footer"/>
            <w:jc w:val="center"/>
            <w:rPr>
              <w:rFonts w:eastAsia="Calibri"/>
              <w:i/>
              <w:iCs/>
              <w:color w:val="1F497D"/>
              <w:sz w:val="16"/>
              <w:szCs w:val="16"/>
            </w:rPr>
          </w:pPr>
          <w:r w:rsidRPr="00083073">
            <w:rPr>
              <w:sz w:val="16"/>
              <w:szCs w:val="14"/>
            </w:rPr>
            <w:t>Revue paramètre</w:t>
          </w:r>
          <w:r>
            <w:rPr>
              <w:sz w:val="16"/>
              <w:szCs w:val="14"/>
            </w:rPr>
            <w:t xml:space="preserve">s suite changement Pompe </w:t>
          </w:r>
          <w:proofErr w:type="gramStart"/>
          <w:r>
            <w:rPr>
              <w:sz w:val="16"/>
              <w:szCs w:val="14"/>
            </w:rPr>
            <w:t xml:space="preserve">résine </w:t>
          </w:r>
          <w:r w:rsidRPr="00083073">
            <w:rPr>
              <w:rStyle w:val="hps"/>
              <w:rFonts w:eastAsia="Calibri"/>
              <w:i/>
              <w:iCs/>
              <w:color w:val="1F497D"/>
              <w:sz w:val="10"/>
              <w:szCs w:val="10"/>
            </w:rPr>
            <w:t xml:space="preserve"> </w:t>
          </w:r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/</w:t>
          </w:r>
          <w:proofErr w:type="gramEnd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 xml:space="preserve"> </w:t>
          </w:r>
          <w:proofErr w:type="spellStart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parameter</w:t>
          </w:r>
          <w:proofErr w:type="spellEnd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 xml:space="preserve"> </w:t>
          </w:r>
          <w:proofErr w:type="spellStart"/>
          <w:r>
            <w:rPr>
              <w:rStyle w:val="hps"/>
              <w:rFonts w:eastAsia="Calibri"/>
              <w:i/>
              <w:iCs/>
              <w:color w:val="1F497D"/>
              <w:sz w:val="16"/>
              <w:szCs w:val="16"/>
            </w:rPr>
            <w:t>review</w:t>
          </w:r>
          <w:proofErr w:type="spellEnd"/>
        </w:p>
      </w:tc>
      <w:tc>
        <w:tcPr>
          <w:tcW w:w="1868" w:type="dxa"/>
        </w:tcPr>
        <w:p w14:paraId="0CD9FF3A" w14:textId="06DBDB12" w:rsidR="00877183" w:rsidRDefault="00877183" w:rsidP="00877183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Abdelkader Rahmouni</w:t>
          </w:r>
        </w:p>
      </w:tc>
      <w:tc>
        <w:tcPr>
          <w:tcW w:w="2046" w:type="dxa"/>
        </w:tcPr>
        <w:p w14:paraId="22210D65" w14:textId="6796DBE2" w:rsidR="00877183" w:rsidRDefault="00877183" w:rsidP="00877183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O</w:t>
          </w:r>
          <w:r w:rsidRPr="00A4325E">
            <w:rPr>
              <w:sz w:val="16"/>
              <w:szCs w:val="16"/>
            </w:rPr>
            <w:t>ussema Albouchi</w:t>
          </w:r>
          <w:r>
            <w:t xml:space="preserve"> </w:t>
          </w:r>
        </w:p>
      </w:tc>
      <w:tc>
        <w:tcPr>
          <w:tcW w:w="1462" w:type="dxa"/>
          <w:vAlign w:val="center"/>
        </w:tcPr>
        <w:p w14:paraId="690B8D71" w14:textId="64CFFC5A" w:rsidR="00877183" w:rsidRPr="00A4325E" w:rsidRDefault="00877183" w:rsidP="00877183">
          <w:pPr>
            <w:rPr>
              <w:sz w:val="16"/>
              <w:szCs w:val="16"/>
            </w:rPr>
          </w:pPr>
          <w:r w:rsidRPr="00A4325E">
            <w:rPr>
              <w:sz w:val="16"/>
              <w:szCs w:val="16"/>
            </w:rPr>
            <w:t>Heni Taboubi</w:t>
          </w:r>
        </w:p>
      </w:tc>
    </w:tr>
    <w:tr w:rsidR="5A6C6075" w14:paraId="5F511628" w14:textId="77777777" w:rsidTr="5A6C6075">
      <w:trPr>
        <w:trHeight w:val="426"/>
      </w:trPr>
      <w:tc>
        <w:tcPr>
          <w:tcW w:w="706" w:type="dxa"/>
        </w:tcPr>
        <w:p w14:paraId="79020C10" w14:textId="149DFD63" w:rsidR="5A6C6075" w:rsidRDefault="5A6C6075" w:rsidP="5A6C6075">
          <w:pPr>
            <w:pStyle w:val="Footer"/>
            <w:jc w:val="center"/>
            <w:rPr>
              <w:sz w:val="16"/>
              <w:szCs w:val="16"/>
            </w:rPr>
          </w:pPr>
          <w:r w:rsidRPr="5A6C6075">
            <w:rPr>
              <w:sz w:val="16"/>
              <w:szCs w:val="16"/>
            </w:rPr>
            <w:t>06</w:t>
          </w:r>
        </w:p>
      </w:tc>
      <w:tc>
        <w:tcPr>
          <w:tcW w:w="1159" w:type="dxa"/>
          <w:gridSpan w:val="2"/>
        </w:tcPr>
        <w:p w14:paraId="32631E28" w14:textId="0BA663A8" w:rsidR="5A6C6075" w:rsidRDefault="5A6C6075" w:rsidP="5A6C6075">
          <w:pPr>
            <w:pStyle w:val="Footer"/>
            <w:jc w:val="center"/>
            <w:rPr>
              <w:sz w:val="16"/>
              <w:szCs w:val="16"/>
            </w:rPr>
          </w:pPr>
          <w:r w:rsidRPr="5A6C6075">
            <w:rPr>
              <w:sz w:val="16"/>
              <w:szCs w:val="16"/>
            </w:rPr>
            <w:t>12/06/2023</w:t>
          </w:r>
        </w:p>
      </w:tc>
      <w:tc>
        <w:tcPr>
          <w:tcW w:w="3211" w:type="dxa"/>
        </w:tcPr>
        <w:p w14:paraId="36918E06" w14:textId="45C2190E" w:rsidR="5A6C6075" w:rsidRDefault="5A6C6075" w:rsidP="5A6C6075">
          <w:pPr>
            <w:pStyle w:val="Footer"/>
            <w:jc w:val="center"/>
            <w:rPr>
              <w:rFonts w:eastAsia="Calibri"/>
              <w:i/>
              <w:iCs/>
              <w:color w:val="1F497D" w:themeColor="text2"/>
              <w:sz w:val="16"/>
              <w:szCs w:val="16"/>
            </w:rPr>
          </w:pPr>
          <w:r w:rsidRPr="5A6C6075">
            <w:rPr>
              <w:sz w:val="16"/>
              <w:szCs w:val="16"/>
            </w:rPr>
            <w:t>Revue paramètres</w:t>
          </w:r>
          <w:r w:rsidRPr="5A6C6075">
            <w:rPr>
              <w:rStyle w:val="hps"/>
              <w:rFonts w:eastAsia="Calibri"/>
              <w:i/>
              <w:iCs/>
              <w:color w:val="1F497D" w:themeColor="text2"/>
              <w:sz w:val="16"/>
              <w:szCs w:val="16"/>
            </w:rPr>
            <w:t xml:space="preserve"> / </w:t>
          </w:r>
          <w:proofErr w:type="spellStart"/>
          <w:r w:rsidRPr="5A6C6075">
            <w:rPr>
              <w:rStyle w:val="hps"/>
              <w:rFonts w:eastAsia="Calibri"/>
              <w:i/>
              <w:iCs/>
              <w:color w:val="1F497D" w:themeColor="text2"/>
              <w:sz w:val="16"/>
              <w:szCs w:val="16"/>
            </w:rPr>
            <w:t>parameter</w:t>
          </w:r>
          <w:proofErr w:type="spellEnd"/>
          <w:r w:rsidRPr="5A6C6075">
            <w:rPr>
              <w:rStyle w:val="hps"/>
              <w:rFonts w:eastAsia="Calibri"/>
              <w:i/>
              <w:iCs/>
              <w:color w:val="1F497D" w:themeColor="text2"/>
              <w:sz w:val="16"/>
              <w:szCs w:val="16"/>
            </w:rPr>
            <w:t xml:space="preserve"> </w:t>
          </w:r>
          <w:proofErr w:type="spellStart"/>
          <w:r w:rsidRPr="5A6C6075">
            <w:rPr>
              <w:rStyle w:val="hps"/>
              <w:rFonts w:eastAsia="Calibri"/>
              <w:i/>
              <w:iCs/>
              <w:color w:val="1F497D" w:themeColor="text2"/>
              <w:sz w:val="16"/>
              <w:szCs w:val="16"/>
            </w:rPr>
            <w:t>review</w:t>
          </w:r>
          <w:proofErr w:type="spellEnd"/>
        </w:p>
      </w:tc>
      <w:tc>
        <w:tcPr>
          <w:tcW w:w="1868" w:type="dxa"/>
        </w:tcPr>
        <w:p w14:paraId="2DF7D073" w14:textId="06DBDB12" w:rsidR="5A6C6075" w:rsidRDefault="5A6C6075" w:rsidP="5A6C6075">
          <w:pPr>
            <w:pStyle w:val="Footer"/>
            <w:jc w:val="center"/>
            <w:rPr>
              <w:sz w:val="16"/>
              <w:szCs w:val="16"/>
            </w:rPr>
          </w:pPr>
          <w:r w:rsidRPr="5A6C6075">
            <w:rPr>
              <w:sz w:val="16"/>
              <w:szCs w:val="16"/>
            </w:rPr>
            <w:t>Abdelkader Rahmouni</w:t>
          </w:r>
        </w:p>
        <w:p w14:paraId="56EDF85D" w14:textId="2817BF35" w:rsidR="5A6C6075" w:rsidRDefault="5A6C6075" w:rsidP="5A6C6075">
          <w:pPr>
            <w:pStyle w:val="Footer"/>
            <w:jc w:val="center"/>
            <w:rPr>
              <w:sz w:val="16"/>
              <w:szCs w:val="16"/>
            </w:rPr>
          </w:pPr>
        </w:p>
      </w:tc>
      <w:tc>
        <w:tcPr>
          <w:tcW w:w="2046" w:type="dxa"/>
        </w:tcPr>
        <w:p w14:paraId="07627BA8" w14:textId="58F18A02" w:rsidR="5A6C6075" w:rsidRDefault="5A6C6075" w:rsidP="5A6C6075">
          <w:pPr>
            <w:pStyle w:val="Footer"/>
            <w:jc w:val="center"/>
            <w:rPr>
              <w:sz w:val="16"/>
              <w:szCs w:val="16"/>
            </w:rPr>
          </w:pPr>
          <w:r w:rsidRPr="5A6C6075">
            <w:rPr>
              <w:sz w:val="16"/>
              <w:szCs w:val="16"/>
            </w:rPr>
            <w:t>Karim Merdessi</w:t>
          </w:r>
        </w:p>
      </w:tc>
      <w:tc>
        <w:tcPr>
          <w:tcW w:w="1462" w:type="dxa"/>
          <w:vAlign w:val="center"/>
        </w:tcPr>
        <w:p w14:paraId="54BDC4B7" w14:textId="64CFFC5A" w:rsidR="5A6C6075" w:rsidRDefault="5A6C6075" w:rsidP="5A6C6075">
          <w:pPr>
            <w:rPr>
              <w:sz w:val="16"/>
              <w:szCs w:val="16"/>
            </w:rPr>
          </w:pPr>
          <w:r w:rsidRPr="5A6C6075">
            <w:rPr>
              <w:sz w:val="16"/>
              <w:szCs w:val="16"/>
            </w:rPr>
            <w:t>Heni Taboubi</w:t>
          </w:r>
        </w:p>
        <w:p w14:paraId="7DBEB59F" w14:textId="68917593" w:rsidR="5A6C6075" w:rsidRDefault="5A6C6075" w:rsidP="5A6C6075">
          <w:pPr>
            <w:rPr>
              <w:sz w:val="16"/>
              <w:szCs w:val="16"/>
            </w:rPr>
          </w:pPr>
        </w:p>
      </w:tc>
    </w:tr>
    <w:tr w:rsidR="00B23E1D" w14:paraId="3525081A" w14:textId="77777777" w:rsidTr="5A6C6075">
      <w:trPr>
        <w:trHeight w:val="426"/>
      </w:trPr>
      <w:tc>
        <w:tcPr>
          <w:tcW w:w="706" w:type="dxa"/>
        </w:tcPr>
        <w:p w14:paraId="2ED72A45" w14:textId="71DF1717" w:rsidR="00B23E1D" w:rsidRPr="5A6C6075" w:rsidRDefault="00B23E1D" w:rsidP="5A6C6075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07</w:t>
          </w:r>
        </w:p>
      </w:tc>
      <w:tc>
        <w:tcPr>
          <w:tcW w:w="1159" w:type="dxa"/>
          <w:gridSpan w:val="2"/>
        </w:tcPr>
        <w:p w14:paraId="0F7D5AA2" w14:textId="35746656" w:rsidR="00B23E1D" w:rsidRPr="5A6C6075" w:rsidRDefault="00B23E1D" w:rsidP="5A6C6075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28/10/2024</w:t>
          </w:r>
        </w:p>
      </w:tc>
      <w:tc>
        <w:tcPr>
          <w:tcW w:w="3211" w:type="dxa"/>
        </w:tcPr>
        <w:p w14:paraId="570AA9DB" w14:textId="796B6A38" w:rsidR="00B23E1D" w:rsidRPr="5A6C6075" w:rsidRDefault="00B23E1D" w:rsidP="5A6C6075">
          <w:pPr>
            <w:pStyle w:val="Footer"/>
            <w:jc w:val="center"/>
            <w:rPr>
              <w:sz w:val="16"/>
              <w:szCs w:val="16"/>
            </w:rPr>
          </w:pPr>
          <w:r w:rsidRPr="00B23E1D">
            <w:rPr>
              <w:sz w:val="16"/>
              <w:szCs w:val="16"/>
            </w:rPr>
            <w:t>Ajouter P/N</w:t>
          </w:r>
          <w:r w:rsidRPr="5A6C6075">
            <w:rPr>
              <w:rStyle w:val="hps"/>
              <w:rFonts w:eastAsia="Calibri"/>
              <w:i/>
              <w:iCs/>
              <w:color w:val="1F497D" w:themeColor="text2"/>
              <w:sz w:val="16"/>
              <w:szCs w:val="16"/>
            </w:rPr>
            <w:t xml:space="preserve"> / </w:t>
          </w:r>
          <w:proofErr w:type="spellStart"/>
          <w:r>
            <w:rPr>
              <w:rStyle w:val="hps"/>
              <w:rFonts w:eastAsia="Calibri"/>
              <w:i/>
              <w:iCs/>
              <w:color w:val="1F497D" w:themeColor="text2"/>
              <w:sz w:val="16"/>
              <w:szCs w:val="16"/>
            </w:rPr>
            <w:t>Add</w:t>
          </w:r>
          <w:proofErr w:type="spellEnd"/>
          <w:r>
            <w:rPr>
              <w:rStyle w:val="hps"/>
              <w:rFonts w:eastAsia="Calibri"/>
              <w:i/>
              <w:iCs/>
              <w:color w:val="1F497D" w:themeColor="text2"/>
              <w:sz w:val="16"/>
              <w:szCs w:val="16"/>
            </w:rPr>
            <w:t xml:space="preserve"> P/N</w:t>
          </w:r>
        </w:p>
      </w:tc>
      <w:tc>
        <w:tcPr>
          <w:tcW w:w="1868" w:type="dxa"/>
        </w:tcPr>
        <w:p w14:paraId="4F230874" w14:textId="527C6112" w:rsidR="00B23E1D" w:rsidRPr="5A6C6075" w:rsidRDefault="00B23E1D" w:rsidP="5A6C6075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Sadok trabelsi</w:t>
          </w:r>
        </w:p>
      </w:tc>
      <w:tc>
        <w:tcPr>
          <w:tcW w:w="2046" w:type="dxa"/>
        </w:tcPr>
        <w:p w14:paraId="0E083870" w14:textId="3BF5A42A" w:rsidR="00B23E1D" w:rsidRPr="5A6C6075" w:rsidRDefault="00B23E1D" w:rsidP="5A6C6075">
          <w:pPr>
            <w:pStyle w:val="Footer"/>
            <w:jc w:val="center"/>
            <w:rPr>
              <w:sz w:val="16"/>
              <w:szCs w:val="16"/>
            </w:rPr>
          </w:pPr>
          <w:r w:rsidRPr="00A573DA">
            <w:rPr>
              <w:sz w:val="16"/>
              <w:szCs w:val="16"/>
            </w:rPr>
            <w:t>HOUSSEM.B</w:t>
          </w:r>
        </w:p>
      </w:tc>
      <w:tc>
        <w:tcPr>
          <w:tcW w:w="1462" w:type="dxa"/>
          <w:vAlign w:val="center"/>
        </w:tcPr>
        <w:p w14:paraId="28A11EA2" w14:textId="77777777" w:rsidR="00B23E1D" w:rsidRDefault="00B23E1D" w:rsidP="00B23E1D">
          <w:pPr>
            <w:rPr>
              <w:sz w:val="16"/>
              <w:szCs w:val="16"/>
            </w:rPr>
          </w:pPr>
          <w:r w:rsidRPr="5A6C6075">
            <w:rPr>
              <w:sz w:val="16"/>
              <w:szCs w:val="16"/>
            </w:rPr>
            <w:t>Heni Taboubi</w:t>
          </w:r>
        </w:p>
        <w:p w14:paraId="6C69E28C" w14:textId="77777777" w:rsidR="00B23E1D" w:rsidRPr="5A6C6075" w:rsidRDefault="00B23E1D" w:rsidP="5A6C6075">
          <w:pPr>
            <w:rPr>
              <w:sz w:val="16"/>
              <w:szCs w:val="16"/>
            </w:rPr>
          </w:pPr>
        </w:p>
      </w:tc>
    </w:tr>
    <w:tr w:rsidR="000B1A2A" w:rsidRPr="000B1A2A" w14:paraId="52DE45EC" w14:textId="77777777" w:rsidTr="5A6C6075">
      <w:trPr>
        <w:trHeight w:val="426"/>
      </w:trPr>
      <w:tc>
        <w:tcPr>
          <w:tcW w:w="706" w:type="dxa"/>
        </w:tcPr>
        <w:p w14:paraId="220ED037" w14:textId="49CA0F9D" w:rsidR="000B1A2A" w:rsidRDefault="000B1A2A" w:rsidP="000B1A2A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08</w:t>
          </w:r>
        </w:p>
      </w:tc>
      <w:tc>
        <w:tcPr>
          <w:tcW w:w="1159" w:type="dxa"/>
          <w:gridSpan w:val="2"/>
        </w:tcPr>
        <w:p w14:paraId="2D56A353" w14:textId="12EDAB6E" w:rsidR="000B1A2A" w:rsidRDefault="000B1A2A" w:rsidP="000B1A2A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07/01/2025</w:t>
          </w:r>
        </w:p>
      </w:tc>
      <w:tc>
        <w:tcPr>
          <w:tcW w:w="3211" w:type="dxa"/>
        </w:tcPr>
        <w:p w14:paraId="15C2449C" w14:textId="56B9EB1D" w:rsidR="000B1A2A" w:rsidRPr="000B1A2A" w:rsidRDefault="000B1A2A" w:rsidP="000B1A2A">
          <w:pPr>
            <w:pStyle w:val="Footer"/>
            <w:jc w:val="center"/>
          </w:pPr>
          <w:r w:rsidRPr="000B1A2A">
            <w:rPr>
              <w:sz w:val="16"/>
              <w:szCs w:val="16"/>
            </w:rPr>
            <w:t xml:space="preserve">Mise ajour </w:t>
          </w:r>
          <w:proofErr w:type="spellStart"/>
          <w:r w:rsidRPr="000B1A2A">
            <w:rPr>
              <w:sz w:val="16"/>
              <w:szCs w:val="16"/>
            </w:rPr>
            <w:t>parametre</w:t>
          </w:r>
          <w:proofErr w:type="spellEnd"/>
          <w:r w:rsidRPr="000B1A2A">
            <w:rPr>
              <w:sz w:val="16"/>
              <w:szCs w:val="16"/>
            </w:rPr>
            <w:t xml:space="preserve"> après le changement de la pompe</w:t>
          </w:r>
          <w:r>
            <w:rPr>
              <w:sz w:val="16"/>
              <w:szCs w:val="16"/>
            </w:rPr>
            <w:t xml:space="preserve"> </w:t>
          </w:r>
        </w:p>
        <w:p w14:paraId="6FC47CB8" w14:textId="4D10BA27" w:rsidR="000B1A2A" w:rsidRPr="000B1A2A" w:rsidRDefault="000B1A2A" w:rsidP="000B1A2A">
          <w:pPr>
            <w:pStyle w:val="Footer"/>
            <w:jc w:val="center"/>
            <w:rPr>
              <w:sz w:val="16"/>
              <w:szCs w:val="16"/>
              <w:lang w:val="en-US"/>
            </w:rPr>
          </w:pPr>
          <w:r w:rsidRPr="000B1A2A">
            <w:rPr>
              <w:rStyle w:val="hps"/>
              <w:rFonts w:eastAsia="Calibri"/>
              <w:i/>
              <w:iCs/>
              <w:color w:val="1F497D" w:themeColor="text2"/>
              <w:sz w:val="16"/>
              <w:szCs w:val="16"/>
              <w:lang w:val="en-US"/>
            </w:rPr>
            <w:t>Update parameters after pump change</w:t>
          </w:r>
        </w:p>
      </w:tc>
      <w:tc>
        <w:tcPr>
          <w:tcW w:w="1868" w:type="dxa"/>
        </w:tcPr>
        <w:p w14:paraId="5FF18951" w14:textId="06A44F34" w:rsidR="000B1A2A" w:rsidRPr="000B1A2A" w:rsidRDefault="000B1A2A" w:rsidP="000B1A2A">
          <w:pPr>
            <w:pStyle w:val="Footer"/>
            <w:jc w:val="center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</w:rPr>
            <w:t>Sadok trabelsi</w:t>
          </w:r>
        </w:p>
      </w:tc>
      <w:tc>
        <w:tcPr>
          <w:tcW w:w="2046" w:type="dxa"/>
        </w:tcPr>
        <w:p w14:paraId="502DC69C" w14:textId="08297D72" w:rsidR="000B1A2A" w:rsidRPr="000B1A2A" w:rsidRDefault="000B1A2A" w:rsidP="000B1A2A">
          <w:pPr>
            <w:pStyle w:val="Footer"/>
            <w:jc w:val="center"/>
            <w:rPr>
              <w:sz w:val="16"/>
              <w:szCs w:val="16"/>
              <w:lang w:val="en-US"/>
            </w:rPr>
          </w:pPr>
          <w:r w:rsidRPr="5A6C6075">
            <w:rPr>
              <w:sz w:val="16"/>
              <w:szCs w:val="16"/>
            </w:rPr>
            <w:t>Karim Merdessi</w:t>
          </w:r>
        </w:p>
      </w:tc>
      <w:tc>
        <w:tcPr>
          <w:tcW w:w="1462" w:type="dxa"/>
          <w:vAlign w:val="center"/>
        </w:tcPr>
        <w:p w14:paraId="73CC3259" w14:textId="77777777" w:rsidR="000B1A2A" w:rsidRDefault="000B1A2A" w:rsidP="000B1A2A">
          <w:pPr>
            <w:rPr>
              <w:sz w:val="16"/>
              <w:szCs w:val="16"/>
            </w:rPr>
          </w:pPr>
          <w:r w:rsidRPr="5A6C6075">
            <w:rPr>
              <w:sz w:val="16"/>
              <w:szCs w:val="16"/>
            </w:rPr>
            <w:t>Heni Taboubi</w:t>
          </w:r>
        </w:p>
        <w:p w14:paraId="072934E1" w14:textId="77777777" w:rsidR="000B1A2A" w:rsidRPr="000B1A2A" w:rsidRDefault="000B1A2A" w:rsidP="000B1A2A">
          <w:pPr>
            <w:rPr>
              <w:sz w:val="16"/>
              <w:szCs w:val="16"/>
              <w:lang w:val="en-US"/>
            </w:rPr>
          </w:pPr>
        </w:p>
      </w:tc>
    </w:tr>
    <w:tr w:rsidR="00BD63F5" w:rsidRPr="00BD63F5" w14:paraId="1DAE5707" w14:textId="77777777" w:rsidTr="5A6C6075">
      <w:trPr>
        <w:trHeight w:val="426"/>
      </w:trPr>
      <w:tc>
        <w:tcPr>
          <w:tcW w:w="706" w:type="dxa"/>
        </w:tcPr>
        <w:p w14:paraId="46ADD514" w14:textId="67253AED" w:rsidR="00BD63F5" w:rsidRDefault="00BD63F5" w:rsidP="000B1A2A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09</w:t>
          </w:r>
        </w:p>
      </w:tc>
      <w:tc>
        <w:tcPr>
          <w:tcW w:w="1159" w:type="dxa"/>
          <w:gridSpan w:val="2"/>
        </w:tcPr>
        <w:p w14:paraId="15D436E3" w14:textId="6FD7755C" w:rsidR="00BD63F5" w:rsidRDefault="00BD63F5" w:rsidP="000B1A2A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07/09/2025</w:t>
          </w:r>
        </w:p>
      </w:tc>
      <w:tc>
        <w:tcPr>
          <w:tcW w:w="3211" w:type="dxa"/>
        </w:tcPr>
        <w:p w14:paraId="256BFC0D" w14:textId="643C9384" w:rsidR="00BD63F5" w:rsidRPr="000B1A2A" w:rsidRDefault="00BD63F5" w:rsidP="00BD63F5">
          <w:pPr>
            <w:pStyle w:val="Footer"/>
            <w:jc w:val="center"/>
          </w:pPr>
          <w:r w:rsidRPr="000B1A2A">
            <w:rPr>
              <w:sz w:val="16"/>
              <w:szCs w:val="16"/>
            </w:rPr>
            <w:t xml:space="preserve">Mise ajour </w:t>
          </w:r>
          <w:proofErr w:type="spellStart"/>
          <w:r w:rsidRPr="000B1A2A">
            <w:rPr>
              <w:sz w:val="16"/>
              <w:szCs w:val="16"/>
            </w:rPr>
            <w:t>parametre</w:t>
          </w:r>
          <w:proofErr w:type="spellEnd"/>
          <w:r w:rsidRPr="000B1A2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 xml:space="preserve">nouvelle machine </w:t>
          </w:r>
        </w:p>
        <w:p w14:paraId="094A550C" w14:textId="40FD8424" w:rsidR="00BD63F5" w:rsidRPr="00BD63F5" w:rsidRDefault="00BD63F5" w:rsidP="00BD63F5">
          <w:pPr>
            <w:pStyle w:val="Footer"/>
            <w:jc w:val="center"/>
            <w:rPr>
              <w:sz w:val="16"/>
              <w:szCs w:val="16"/>
              <w:lang w:val="en-US"/>
            </w:rPr>
          </w:pPr>
          <w:r w:rsidRPr="00BD63F5">
            <w:rPr>
              <w:rStyle w:val="hps"/>
              <w:rFonts w:eastAsia="Calibri"/>
              <w:i/>
              <w:iCs/>
              <w:color w:val="1F497D" w:themeColor="text2"/>
              <w:sz w:val="16"/>
              <w:szCs w:val="16"/>
              <w:lang w:val="en-US"/>
            </w:rPr>
            <w:t>Update parameters for new m</w:t>
          </w:r>
          <w:r>
            <w:rPr>
              <w:rStyle w:val="hps"/>
              <w:rFonts w:eastAsia="Calibri"/>
              <w:i/>
              <w:iCs/>
              <w:color w:val="1F497D" w:themeColor="text2"/>
              <w:sz w:val="16"/>
              <w:szCs w:val="16"/>
              <w:lang w:val="en-US"/>
            </w:rPr>
            <w:t>a</w:t>
          </w:r>
          <w:r w:rsidRPr="00BD63F5">
            <w:rPr>
              <w:rStyle w:val="hps"/>
              <w:rFonts w:eastAsia="Calibri"/>
              <w:i/>
              <w:iCs/>
              <w:color w:val="1F497D" w:themeColor="text2"/>
              <w:sz w:val="16"/>
              <w:szCs w:val="16"/>
              <w:lang w:val="en-US"/>
            </w:rPr>
            <w:t>chine</w:t>
          </w:r>
        </w:p>
      </w:tc>
      <w:tc>
        <w:tcPr>
          <w:tcW w:w="1868" w:type="dxa"/>
        </w:tcPr>
        <w:p w14:paraId="03AD51C7" w14:textId="6E91BCAB" w:rsidR="00BD63F5" w:rsidRPr="00BD63F5" w:rsidRDefault="00BD63F5" w:rsidP="000B1A2A">
          <w:pPr>
            <w:pStyle w:val="Footer"/>
            <w:jc w:val="center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Sadok Trabelsi</w:t>
          </w:r>
        </w:p>
      </w:tc>
      <w:tc>
        <w:tcPr>
          <w:tcW w:w="2046" w:type="dxa"/>
        </w:tcPr>
        <w:p w14:paraId="2B26FD69" w14:textId="44979C8A" w:rsidR="00BD63F5" w:rsidRPr="00BD63F5" w:rsidRDefault="00BD63F5" w:rsidP="000B1A2A">
          <w:pPr>
            <w:pStyle w:val="Footer"/>
            <w:jc w:val="center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 xml:space="preserve">Haifa </w:t>
          </w:r>
          <w:proofErr w:type="spellStart"/>
          <w:r>
            <w:rPr>
              <w:sz w:val="16"/>
              <w:szCs w:val="16"/>
              <w:lang w:val="en-US"/>
            </w:rPr>
            <w:t>Boukhriss</w:t>
          </w:r>
          <w:proofErr w:type="spellEnd"/>
        </w:p>
      </w:tc>
      <w:tc>
        <w:tcPr>
          <w:tcW w:w="1462" w:type="dxa"/>
          <w:vAlign w:val="center"/>
        </w:tcPr>
        <w:p w14:paraId="11D46EE1" w14:textId="0FD9B0C4" w:rsidR="00BD63F5" w:rsidRPr="00BD63F5" w:rsidRDefault="00BD63F5" w:rsidP="000B1A2A">
          <w:pPr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Heni Taboubi</w:t>
          </w:r>
        </w:p>
      </w:tc>
    </w:tr>
  </w:tbl>
  <w:p w14:paraId="22BDFAF5" w14:textId="6D515C2C" w:rsidR="00F75544" w:rsidRPr="00BD63F5" w:rsidRDefault="00F75544" w:rsidP="003D234A">
    <w:pPr>
      <w:rPr>
        <w:rFonts w:eastAsiaTheme="minorEastAsia"/>
        <w:lang w:val="en-US" w:eastAsia="en-GB"/>
      </w:rPr>
    </w:pPr>
  </w:p>
  <w:tbl>
    <w:tblPr>
      <w:tblStyle w:val="Grigliatabella1"/>
      <w:tblW w:w="10409" w:type="dxa"/>
      <w:tblInd w:w="-5" w:type="dxa"/>
      <w:tblLook w:val="04A0" w:firstRow="1" w:lastRow="0" w:firstColumn="1" w:lastColumn="0" w:noHBand="0" w:noVBand="1"/>
    </w:tblPr>
    <w:tblGrid>
      <w:gridCol w:w="1315"/>
      <w:gridCol w:w="3044"/>
      <w:gridCol w:w="2774"/>
      <w:gridCol w:w="1319"/>
      <w:gridCol w:w="1957"/>
    </w:tblGrid>
    <w:tr w:rsidR="00875296" w:rsidRPr="006366E8" w14:paraId="0F8AF6B7" w14:textId="77777777" w:rsidTr="5A6C6075">
      <w:trPr>
        <w:trHeight w:val="435"/>
      </w:trPr>
      <w:tc>
        <w:tcPr>
          <w:tcW w:w="1315" w:type="dxa"/>
          <w:vAlign w:val="center"/>
        </w:tcPr>
        <w:p w14:paraId="3C37A899" w14:textId="77777777" w:rsidR="00875296" w:rsidRPr="006366E8" w:rsidRDefault="00875296" w:rsidP="00875296">
          <w:pPr>
            <w:jc w:val="center"/>
            <w:rPr>
              <w:sz w:val="16"/>
              <w:szCs w:val="16"/>
              <w:lang w:val="en-US" w:eastAsia="en-GB"/>
            </w:rPr>
          </w:pPr>
          <w:r w:rsidRPr="001D7D9A">
            <w:rPr>
              <w:rFonts w:cs="Arial"/>
              <w:b/>
              <w:sz w:val="16"/>
              <w:szCs w:val="16"/>
              <w:lang w:val="en-US" w:eastAsia="en-GB"/>
            </w:rPr>
            <w:t>Prepared</w:t>
          </w:r>
        </w:p>
      </w:tc>
      <w:tc>
        <w:tcPr>
          <w:tcW w:w="3044" w:type="dxa"/>
          <w:vAlign w:val="center"/>
        </w:tcPr>
        <w:p w14:paraId="3E4BBC51" w14:textId="610B2066" w:rsidR="00875296" w:rsidRPr="006366E8" w:rsidRDefault="00016C51" w:rsidP="00875296">
          <w:pPr>
            <w:jc w:val="center"/>
            <w:rPr>
              <w:sz w:val="16"/>
              <w:szCs w:val="16"/>
              <w:lang w:val="en-US" w:eastAsia="en-GB"/>
            </w:rPr>
          </w:pPr>
          <w:r>
            <w:rPr>
              <w:sz w:val="16"/>
              <w:szCs w:val="16"/>
            </w:rPr>
            <w:t>Sadok Trabelsi</w:t>
          </w:r>
        </w:p>
      </w:tc>
      <w:tc>
        <w:tcPr>
          <w:tcW w:w="2774" w:type="dxa"/>
          <w:vAlign w:val="center"/>
        </w:tcPr>
        <w:p w14:paraId="7A8434E2" w14:textId="77777777" w:rsidR="00875296" w:rsidRPr="006366E8" w:rsidRDefault="00875296" w:rsidP="00875296">
          <w:pPr>
            <w:jc w:val="center"/>
            <w:rPr>
              <w:sz w:val="16"/>
              <w:szCs w:val="16"/>
              <w:lang w:val="en-US" w:eastAsia="en-GB"/>
            </w:rPr>
          </w:pPr>
          <w:r>
            <w:rPr>
              <w:rFonts w:cs="Arial"/>
              <w:sz w:val="16"/>
              <w:szCs w:val="16"/>
              <w:lang w:val="en-US"/>
            </w:rPr>
            <w:t>MPE</w:t>
          </w:r>
        </w:p>
      </w:tc>
      <w:tc>
        <w:tcPr>
          <w:tcW w:w="1319" w:type="dxa"/>
        </w:tcPr>
        <w:p w14:paraId="3CEDAA8D" w14:textId="77777777" w:rsidR="00875296" w:rsidRDefault="00875296" w:rsidP="00875296">
          <w:pPr>
            <w:rPr>
              <w:rFonts w:cs="Arial"/>
              <w:iCs/>
              <w:sz w:val="12"/>
              <w:szCs w:val="12"/>
              <w:lang w:val="en-US" w:eastAsia="en-GB"/>
            </w:rPr>
          </w:pPr>
          <w:r w:rsidRPr="006366E8">
            <w:rPr>
              <w:rFonts w:cs="Arial"/>
              <w:iCs/>
              <w:sz w:val="12"/>
              <w:szCs w:val="12"/>
              <w:lang w:val="en-US" w:eastAsia="en-GB"/>
            </w:rPr>
            <w:t>Date</w:t>
          </w:r>
        </w:p>
        <w:p w14:paraId="6724C984" w14:textId="77777777" w:rsidR="00833310" w:rsidRDefault="00833310" w:rsidP="00875296">
          <w:pPr>
            <w:jc w:val="center"/>
            <w:rPr>
              <w:rFonts w:cs="Arial"/>
              <w:iCs/>
              <w:sz w:val="12"/>
              <w:szCs w:val="12"/>
              <w:lang w:val="en-US" w:eastAsia="en-GB"/>
            </w:rPr>
          </w:pPr>
        </w:p>
        <w:p w14:paraId="04B4C528" w14:textId="678150B9" w:rsidR="00875296" w:rsidRPr="006366E8" w:rsidRDefault="000B1A2A" w:rsidP="00875296">
          <w:pPr>
            <w:jc w:val="center"/>
            <w:rPr>
              <w:sz w:val="16"/>
              <w:szCs w:val="16"/>
              <w:lang w:val="en-US" w:eastAsia="en-GB"/>
            </w:rPr>
          </w:pPr>
          <w:r>
            <w:rPr>
              <w:sz w:val="16"/>
              <w:szCs w:val="16"/>
            </w:rPr>
            <w:t>07</w:t>
          </w:r>
          <w:r w:rsidR="00B23E1D">
            <w:rPr>
              <w:sz w:val="16"/>
              <w:szCs w:val="16"/>
            </w:rPr>
            <w:t>/</w:t>
          </w:r>
          <w:r>
            <w:rPr>
              <w:sz w:val="16"/>
              <w:szCs w:val="16"/>
            </w:rPr>
            <w:t>0</w:t>
          </w:r>
          <w:r w:rsidR="00BD63F5">
            <w:rPr>
              <w:sz w:val="16"/>
              <w:szCs w:val="16"/>
            </w:rPr>
            <w:t>9</w:t>
          </w:r>
          <w:r w:rsidR="00B23E1D">
            <w:rPr>
              <w:sz w:val="16"/>
              <w:szCs w:val="16"/>
            </w:rPr>
            <w:t>/202</w:t>
          </w:r>
          <w:r>
            <w:rPr>
              <w:sz w:val="16"/>
              <w:szCs w:val="16"/>
            </w:rPr>
            <w:t>5</w:t>
          </w:r>
        </w:p>
      </w:tc>
      <w:tc>
        <w:tcPr>
          <w:tcW w:w="1957" w:type="dxa"/>
        </w:tcPr>
        <w:p w14:paraId="25FC5285" w14:textId="77777777" w:rsidR="00875296" w:rsidRDefault="00875296" w:rsidP="00875296">
          <w:pPr>
            <w:rPr>
              <w:rFonts w:cs="Arial"/>
              <w:iCs/>
              <w:sz w:val="12"/>
              <w:szCs w:val="12"/>
              <w:lang w:val="en-US" w:eastAsia="en-GB"/>
            </w:rPr>
          </w:pPr>
          <w:r w:rsidRPr="006366E8">
            <w:rPr>
              <w:rFonts w:cs="Arial"/>
              <w:iCs/>
              <w:sz w:val="12"/>
              <w:szCs w:val="12"/>
              <w:lang w:val="en-US" w:eastAsia="en-GB"/>
            </w:rPr>
            <w:t>Signature</w:t>
          </w:r>
        </w:p>
        <w:p w14:paraId="5BF67AA0" w14:textId="77777777" w:rsidR="00875296" w:rsidRDefault="00875296" w:rsidP="00875296">
          <w:pPr>
            <w:rPr>
              <w:iCs/>
              <w:sz w:val="12"/>
              <w:szCs w:val="12"/>
              <w:lang w:val="en-US" w:eastAsia="en-GB"/>
            </w:rPr>
          </w:pPr>
        </w:p>
        <w:p w14:paraId="19CB42D0" w14:textId="77777777" w:rsidR="00875296" w:rsidRDefault="00875296" w:rsidP="00875296">
          <w:pPr>
            <w:rPr>
              <w:iCs/>
              <w:sz w:val="12"/>
              <w:szCs w:val="12"/>
              <w:lang w:val="en-US" w:eastAsia="en-GB"/>
            </w:rPr>
          </w:pPr>
        </w:p>
        <w:p w14:paraId="25CEF49D" w14:textId="77777777" w:rsidR="00875296" w:rsidRPr="006366E8" w:rsidRDefault="00875296" w:rsidP="00875296">
          <w:pPr>
            <w:rPr>
              <w:sz w:val="16"/>
              <w:szCs w:val="16"/>
              <w:lang w:val="en-US" w:eastAsia="en-GB"/>
            </w:rPr>
          </w:pPr>
        </w:p>
      </w:tc>
    </w:tr>
    <w:tr w:rsidR="00875296" w:rsidRPr="006366E8" w14:paraId="4665F44B" w14:textId="77777777" w:rsidTr="5A6C6075">
      <w:trPr>
        <w:trHeight w:val="229"/>
      </w:trPr>
      <w:tc>
        <w:tcPr>
          <w:tcW w:w="1315" w:type="dxa"/>
          <w:vAlign w:val="center"/>
        </w:tcPr>
        <w:p w14:paraId="61278F7D" w14:textId="77777777" w:rsidR="00875296" w:rsidRPr="006366E8" w:rsidRDefault="00875296" w:rsidP="00875296">
          <w:pPr>
            <w:jc w:val="center"/>
            <w:rPr>
              <w:sz w:val="16"/>
              <w:szCs w:val="16"/>
              <w:lang w:val="en-US" w:eastAsia="en-GB"/>
            </w:rPr>
          </w:pPr>
          <w:r w:rsidRPr="001D7D9A">
            <w:rPr>
              <w:rFonts w:cs="Arial"/>
              <w:b/>
              <w:sz w:val="16"/>
              <w:szCs w:val="16"/>
              <w:lang w:val="en-US"/>
            </w:rPr>
            <w:t>Verified</w:t>
          </w:r>
        </w:p>
      </w:tc>
      <w:tc>
        <w:tcPr>
          <w:tcW w:w="3044" w:type="dxa"/>
          <w:vAlign w:val="center"/>
        </w:tcPr>
        <w:p w14:paraId="45B8936A" w14:textId="08233B4C" w:rsidR="00875296" w:rsidRPr="00083073" w:rsidRDefault="00BD63F5" w:rsidP="5A6C6075">
          <w:pPr>
            <w:pStyle w:val="Footer"/>
            <w:jc w:val="center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</w:rPr>
            <w:t xml:space="preserve">Haifa </w:t>
          </w:r>
          <w:proofErr w:type="spellStart"/>
          <w:r>
            <w:rPr>
              <w:sz w:val="16"/>
              <w:szCs w:val="16"/>
            </w:rPr>
            <w:t>Boukhriss</w:t>
          </w:r>
          <w:proofErr w:type="spellEnd"/>
        </w:p>
      </w:tc>
      <w:tc>
        <w:tcPr>
          <w:tcW w:w="2774" w:type="dxa"/>
          <w:vAlign w:val="center"/>
        </w:tcPr>
        <w:p w14:paraId="40E3B285" w14:textId="77777777" w:rsidR="000B1A2A" w:rsidRPr="000B1A2A" w:rsidRDefault="000B1A2A" w:rsidP="000B1A2A">
          <w:pPr>
            <w:jc w:val="center"/>
            <w:rPr>
              <w:rFonts w:cs="Arial"/>
              <w:sz w:val="16"/>
              <w:szCs w:val="16"/>
              <w:lang w:val="en-US"/>
            </w:rPr>
          </w:pPr>
          <w:r w:rsidRPr="000B1A2A">
            <w:rPr>
              <w:rFonts w:cs="Arial"/>
              <w:sz w:val="16"/>
              <w:szCs w:val="16"/>
              <w:lang w:val="en-US"/>
            </w:rPr>
            <w:t>Quality Process coordinator</w:t>
          </w:r>
        </w:p>
        <w:p w14:paraId="54FC1DA7" w14:textId="03A3E062" w:rsidR="00875296" w:rsidRPr="000B1A2A" w:rsidRDefault="00875296" w:rsidP="5A6C6075">
          <w:pPr>
            <w:jc w:val="center"/>
            <w:rPr>
              <w:rFonts w:cs="Arial"/>
              <w:sz w:val="16"/>
              <w:szCs w:val="16"/>
              <w:lang w:val="en-US"/>
            </w:rPr>
          </w:pPr>
        </w:p>
      </w:tc>
      <w:tc>
        <w:tcPr>
          <w:tcW w:w="1319" w:type="dxa"/>
        </w:tcPr>
        <w:p w14:paraId="670A68D5" w14:textId="77777777" w:rsidR="00875296" w:rsidRDefault="00875296" w:rsidP="00875296">
          <w:pPr>
            <w:rPr>
              <w:rFonts w:cs="Arial"/>
              <w:iCs/>
              <w:sz w:val="12"/>
              <w:szCs w:val="12"/>
              <w:lang w:val="en-US" w:eastAsia="en-GB"/>
            </w:rPr>
          </w:pPr>
          <w:r w:rsidRPr="006366E8">
            <w:rPr>
              <w:rFonts w:cs="Arial"/>
              <w:iCs/>
              <w:sz w:val="12"/>
              <w:szCs w:val="12"/>
              <w:lang w:val="en-US" w:eastAsia="en-GB"/>
            </w:rPr>
            <w:t>Date</w:t>
          </w:r>
        </w:p>
        <w:p w14:paraId="15649311" w14:textId="747808DF" w:rsidR="00875296" w:rsidRPr="006366E8" w:rsidRDefault="000B1A2A" w:rsidP="00875296">
          <w:pPr>
            <w:jc w:val="center"/>
            <w:rPr>
              <w:sz w:val="16"/>
              <w:szCs w:val="16"/>
              <w:lang w:val="en-US" w:eastAsia="en-GB"/>
            </w:rPr>
          </w:pPr>
          <w:r>
            <w:rPr>
              <w:sz w:val="16"/>
              <w:szCs w:val="16"/>
            </w:rPr>
            <w:t>07/0</w:t>
          </w:r>
          <w:r w:rsidR="00BD63F5">
            <w:rPr>
              <w:sz w:val="16"/>
              <w:szCs w:val="16"/>
            </w:rPr>
            <w:t>9</w:t>
          </w:r>
          <w:r>
            <w:rPr>
              <w:sz w:val="16"/>
              <w:szCs w:val="16"/>
            </w:rPr>
            <w:t>/2025</w:t>
          </w:r>
        </w:p>
      </w:tc>
      <w:tc>
        <w:tcPr>
          <w:tcW w:w="1957" w:type="dxa"/>
        </w:tcPr>
        <w:p w14:paraId="4E6AA4ED" w14:textId="77777777" w:rsidR="00875296" w:rsidRDefault="00875296" w:rsidP="00875296">
          <w:pPr>
            <w:rPr>
              <w:rFonts w:cs="Arial"/>
              <w:iCs/>
              <w:sz w:val="12"/>
              <w:szCs w:val="12"/>
              <w:lang w:val="en-US" w:eastAsia="en-GB"/>
            </w:rPr>
          </w:pPr>
          <w:r w:rsidRPr="006366E8">
            <w:rPr>
              <w:rFonts w:cs="Arial"/>
              <w:iCs/>
              <w:sz w:val="12"/>
              <w:szCs w:val="12"/>
              <w:lang w:val="en-US" w:eastAsia="en-GB"/>
            </w:rPr>
            <w:t>Signature</w:t>
          </w:r>
        </w:p>
        <w:p w14:paraId="6C460950" w14:textId="77777777" w:rsidR="00875296" w:rsidRDefault="00875296" w:rsidP="00875296">
          <w:pPr>
            <w:rPr>
              <w:iCs/>
              <w:sz w:val="12"/>
              <w:szCs w:val="12"/>
              <w:lang w:val="en-US" w:eastAsia="en-GB"/>
            </w:rPr>
          </w:pPr>
        </w:p>
        <w:p w14:paraId="55E02D82" w14:textId="77777777" w:rsidR="00875296" w:rsidRDefault="00875296" w:rsidP="00875296">
          <w:pPr>
            <w:rPr>
              <w:iCs/>
              <w:sz w:val="12"/>
              <w:szCs w:val="12"/>
              <w:lang w:val="en-US" w:eastAsia="en-GB"/>
            </w:rPr>
          </w:pPr>
        </w:p>
        <w:p w14:paraId="143EC05A" w14:textId="77777777" w:rsidR="00875296" w:rsidRPr="006366E8" w:rsidRDefault="00875296" w:rsidP="00875296">
          <w:pPr>
            <w:rPr>
              <w:sz w:val="16"/>
              <w:szCs w:val="16"/>
              <w:lang w:val="en-US" w:eastAsia="en-GB"/>
            </w:rPr>
          </w:pPr>
        </w:p>
      </w:tc>
    </w:tr>
    <w:tr w:rsidR="00A4325E" w:rsidRPr="006366E8" w14:paraId="7994B038" w14:textId="77777777" w:rsidTr="5A6C6075">
      <w:trPr>
        <w:trHeight w:val="229"/>
      </w:trPr>
      <w:tc>
        <w:tcPr>
          <w:tcW w:w="1315" w:type="dxa"/>
          <w:vAlign w:val="center"/>
        </w:tcPr>
        <w:p w14:paraId="5059B28B" w14:textId="6D427107" w:rsidR="00A4325E" w:rsidRPr="006366E8" w:rsidRDefault="00A4325E" w:rsidP="00A4325E">
          <w:pPr>
            <w:jc w:val="center"/>
            <w:rPr>
              <w:sz w:val="16"/>
              <w:szCs w:val="16"/>
              <w:lang w:val="en-US" w:eastAsia="en-GB"/>
            </w:rPr>
          </w:pPr>
          <w:r w:rsidRPr="001D7D9A">
            <w:rPr>
              <w:rFonts w:cs="Arial"/>
              <w:b/>
              <w:sz w:val="16"/>
              <w:szCs w:val="16"/>
              <w:lang w:val="en-US" w:eastAsia="en-GB"/>
            </w:rPr>
            <w:t>Approved</w:t>
          </w:r>
        </w:p>
      </w:tc>
      <w:tc>
        <w:tcPr>
          <w:tcW w:w="3044" w:type="dxa"/>
          <w:vAlign w:val="center"/>
        </w:tcPr>
        <w:p w14:paraId="1C235B69" w14:textId="7699E800" w:rsidR="00A4325E" w:rsidRPr="00083073" w:rsidRDefault="00A4325E" w:rsidP="00A4325E">
          <w:pPr>
            <w:jc w:val="center"/>
            <w:rPr>
              <w:rFonts w:cs="Arial"/>
              <w:sz w:val="16"/>
              <w:szCs w:val="16"/>
              <w:lang w:val="en-US"/>
            </w:rPr>
          </w:pPr>
          <w:r w:rsidRPr="00A4325E">
            <w:rPr>
              <w:rFonts w:cs="Times New Roman"/>
              <w:sz w:val="16"/>
              <w:szCs w:val="16"/>
            </w:rPr>
            <w:t>Heni Taboubi</w:t>
          </w:r>
        </w:p>
      </w:tc>
      <w:tc>
        <w:tcPr>
          <w:tcW w:w="2774" w:type="dxa"/>
          <w:vAlign w:val="center"/>
        </w:tcPr>
        <w:p w14:paraId="1376879D" w14:textId="0A21D64E" w:rsidR="00A4325E" w:rsidRPr="006366E8" w:rsidRDefault="000B1A2A" w:rsidP="00A4325E">
          <w:pPr>
            <w:jc w:val="center"/>
            <w:rPr>
              <w:sz w:val="16"/>
              <w:szCs w:val="16"/>
              <w:lang w:val="en-US" w:eastAsia="en-GB"/>
            </w:rPr>
          </w:pPr>
          <w:r>
            <w:rPr>
              <w:rFonts w:cs="Arial"/>
              <w:sz w:val="16"/>
              <w:szCs w:val="16"/>
              <w:lang w:val="en-US" w:eastAsia="en-GB"/>
            </w:rPr>
            <w:t>AIO</w:t>
          </w:r>
          <w:r w:rsidR="00A4325E">
            <w:rPr>
              <w:rFonts w:cs="Arial"/>
              <w:sz w:val="16"/>
              <w:szCs w:val="16"/>
              <w:lang w:val="en-US" w:eastAsia="en-GB"/>
            </w:rPr>
            <w:t xml:space="preserve"> Manager</w:t>
          </w:r>
        </w:p>
      </w:tc>
      <w:tc>
        <w:tcPr>
          <w:tcW w:w="1319" w:type="dxa"/>
        </w:tcPr>
        <w:p w14:paraId="453D5BEA" w14:textId="77777777" w:rsidR="00A4325E" w:rsidRDefault="00A4325E" w:rsidP="00A4325E">
          <w:pPr>
            <w:rPr>
              <w:rFonts w:cs="Arial"/>
              <w:iCs/>
              <w:sz w:val="12"/>
              <w:szCs w:val="12"/>
              <w:lang w:val="en-US" w:eastAsia="en-GB"/>
            </w:rPr>
          </w:pPr>
          <w:r w:rsidRPr="006366E8">
            <w:rPr>
              <w:rFonts w:cs="Arial"/>
              <w:iCs/>
              <w:sz w:val="12"/>
              <w:szCs w:val="12"/>
              <w:lang w:val="en-US" w:eastAsia="en-GB"/>
            </w:rPr>
            <w:t>Date</w:t>
          </w:r>
        </w:p>
        <w:p w14:paraId="5DFBFD97" w14:textId="6CF360FC" w:rsidR="00A4325E" w:rsidRPr="006366E8" w:rsidRDefault="000B1A2A" w:rsidP="00A4325E">
          <w:pPr>
            <w:jc w:val="center"/>
            <w:rPr>
              <w:sz w:val="16"/>
              <w:szCs w:val="16"/>
              <w:lang w:val="en-US" w:eastAsia="en-GB"/>
            </w:rPr>
          </w:pPr>
          <w:r>
            <w:rPr>
              <w:sz w:val="16"/>
              <w:szCs w:val="16"/>
            </w:rPr>
            <w:t>07/0</w:t>
          </w:r>
          <w:r w:rsidR="00BD63F5">
            <w:rPr>
              <w:sz w:val="16"/>
              <w:szCs w:val="16"/>
            </w:rPr>
            <w:t>9</w:t>
          </w:r>
          <w:r>
            <w:rPr>
              <w:sz w:val="16"/>
              <w:szCs w:val="16"/>
            </w:rPr>
            <w:t>/2025</w:t>
          </w:r>
        </w:p>
      </w:tc>
      <w:tc>
        <w:tcPr>
          <w:tcW w:w="1957" w:type="dxa"/>
        </w:tcPr>
        <w:p w14:paraId="273C850A" w14:textId="77777777" w:rsidR="00A4325E" w:rsidRDefault="00A4325E" w:rsidP="00A4325E">
          <w:pPr>
            <w:rPr>
              <w:rFonts w:cs="Arial"/>
              <w:iCs/>
              <w:sz w:val="12"/>
              <w:szCs w:val="12"/>
              <w:lang w:val="en-US" w:eastAsia="en-GB"/>
            </w:rPr>
          </w:pPr>
          <w:r w:rsidRPr="006366E8">
            <w:rPr>
              <w:rFonts w:cs="Arial"/>
              <w:iCs/>
              <w:sz w:val="12"/>
              <w:szCs w:val="12"/>
              <w:lang w:val="en-US" w:eastAsia="en-GB"/>
            </w:rPr>
            <w:t>Signature</w:t>
          </w:r>
        </w:p>
        <w:p w14:paraId="57C89BC9" w14:textId="77777777" w:rsidR="00A4325E" w:rsidRDefault="00A4325E" w:rsidP="00A4325E">
          <w:pPr>
            <w:rPr>
              <w:iCs/>
              <w:sz w:val="12"/>
              <w:szCs w:val="12"/>
              <w:lang w:val="en-US" w:eastAsia="en-GB"/>
            </w:rPr>
          </w:pPr>
        </w:p>
        <w:p w14:paraId="460D4EFA" w14:textId="77777777" w:rsidR="00A4325E" w:rsidRDefault="00A4325E" w:rsidP="00A4325E">
          <w:pPr>
            <w:rPr>
              <w:iCs/>
              <w:sz w:val="12"/>
              <w:szCs w:val="12"/>
              <w:lang w:val="en-US" w:eastAsia="en-GB"/>
            </w:rPr>
          </w:pPr>
        </w:p>
        <w:p w14:paraId="079BA850" w14:textId="77777777" w:rsidR="00A4325E" w:rsidRPr="006366E8" w:rsidRDefault="00A4325E" w:rsidP="00A4325E">
          <w:pPr>
            <w:rPr>
              <w:sz w:val="16"/>
              <w:szCs w:val="16"/>
              <w:lang w:val="en-US" w:eastAsia="en-GB"/>
            </w:rPr>
          </w:pPr>
        </w:p>
      </w:tc>
    </w:tr>
  </w:tbl>
  <w:p w14:paraId="6549F5A6" w14:textId="77777777" w:rsidR="00F75544" w:rsidRDefault="00F75544" w:rsidP="003D234A">
    <w:pPr>
      <w:rPr>
        <w:rFonts w:eastAsiaTheme="minorEastAsia"/>
        <w:lang w:val="en-US" w:eastAsia="en-GB"/>
      </w:rPr>
    </w:pPr>
  </w:p>
  <w:p w14:paraId="096AF329" w14:textId="77777777" w:rsidR="003D234A" w:rsidRDefault="003D234A" w:rsidP="003D234A">
    <w:pPr>
      <w:rPr>
        <w:rFonts w:eastAsiaTheme="minorEastAsia"/>
        <w:lang w:val="en-US" w:eastAsia="en-GB"/>
      </w:rPr>
    </w:pPr>
  </w:p>
  <w:p w14:paraId="66FF20DE" w14:textId="77777777" w:rsidR="003D234A" w:rsidRPr="004A2014" w:rsidRDefault="003D234A" w:rsidP="003D234A">
    <w:pPr>
      <w:rPr>
        <w:rFonts w:eastAsiaTheme="minorEastAsia"/>
        <w:lang w:val="en-US" w:eastAsia="en-GB"/>
      </w:rPr>
    </w:pPr>
  </w:p>
  <w:p w14:paraId="065AE456" w14:textId="77777777" w:rsidR="003D234A" w:rsidRDefault="003D234A" w:rsidP="00116DC4">
    <w:pPr>
      <w:jc w:val="center"/>
    </w:pPr>
  </w:p>
  <w:p w14:paraId="37B678B8" w14:textId="77777777" w:rsidR="00F65F92" w:rsidRPr="0087327F" w:rsidRDefault="00F65F92" w:rsidP="00216C60">
    <w:pPr>
      <w:pStyle w:val="Footer"/>
      <w:tabs>
        <w:tab w:val="clear" w:pos="4819"/>
        <w:tab w:val="clear" w:pos="9638"/>
        <w:tab w:val="left" w:pos="0"/>
        <w:tab w:val="center" w:pos="5103"/>
        <w:tab w:val="right" w:pos="10205"/>
      </w:tabs>
      <w:spacing w:before="20"/>
      <w:jc w:val="right"/>
      <w:rPr>
        <w:rFonts w:cs="Arial"/>
        <w:vanish/>
        <w:sz w:val="14"/>
        <w:szCs w:val="1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FD6DF" w14:textId="77777777" w:rsidR="00C60E13" w:rsidRDefault="00C60E13">
      <w:r>
        <w:separator/>
      </w:r>
    </w:p>
  </w:footnote>
  <w:footnote w:type="continuationSeparator" w:id="0">
    <w:p w14:paraId="5807E4F6" w14:textId="77777777" w:rsidR="00C60E13" w:rsidRDefault="00C60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9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25"/>
      <w:gridCol w:w="7371"/>
      <w:gridCol w:w="1423"/>
    </w:tblGrid>
    <w:tr w:rsidR="0015102E" w14:paraId="5D720E1F" w14:textId="77777777" w:rsidTr="002449E4">
      <w:trPr>
        <w:cantSplit/>
        <w:trHeight w:val="1170"/>
        <w:jc w:val="center"/>
      </w:trPr>
      <w:tc>
        <w:tcPr>
          <w:tcW w:w="1425" w:type="dxa"/>
          <w:tcMar>
            <w:left w:w="0" w:type="dxa"/>
            <w:right w:w="0" w:type="dxa"/>
          </w:tcMar>
          <w:vAlign w:val="center"/>
        </w:tcPr>
        <w:p w14:paraId="7414F337" w14:textId="77777777" w:rsidR="0015102E" w:rsidRDefault="0015102E" w:rsidP="0015102E">
          <w:pPr>
            <w:pStyle w:val="Header"/>
            <w:jc w:val="center"/>
          </w:pPr>
          <w:r>
            <w:rPr>
              <w:noProof/>
              <w:lang w:val="en-GB" w:eastAsia="en-GB"/>
            </w:rPr>
            <w:drawing>
              <wp:inline distT="0" distB="0" distL="0" distR="0" wp14:anchorId="7B949399" wp14:editId="0DEF5AB5">
                <wp:extent cx="723900" cy="716280"/>
                <wp:effectExtent l="0" t="0" r="0" b="7620"/>
                <wp:docPr id="1" name="Picture 1" descr="UFI logo corpora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FI logo corpora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tcBorders>
            <w:right w:val="single" w:sz="4" w:space="0" w:color="auto"/>
          </w:tcBorders>
          <w:vAlign w:val="center"/>
        </w:tcPr>
        <w:p w14:paraId="62C38D93" w14:textId="3AA94B26" w:rsidR="0015102E" w:rsidRDefault="0015102E" w:rsidP="0015102E">
          <w:pPr>
            <w:pStyle w:val="Header"/>
            <w:jc w:val="center"/>
            <w:rPr>
              <w:b/>
              <w:smallCaps/>
              <w:color w:val="003399"/>
              <w:sz w:val="36"/>
              <w:szCs w:val="36"/>
            </w:rPr>
          </w:pPr>
          <w:r>
            <w:rPr>
              <w:b/>
              <w:smallCaps/>
              <w:color w:val="003399"/>
              <w:sz w:val="36"/>
              <w:szCs w:val="36"/>
            </w:rPr>
            <w:t xml:space="preserve">Fiche </w:t>
          </w:r>
          <w:r w:rsidR="001E03C9">
            <w:rPr>
              <w:b/>
              <w:smallCaps/>
              <w:color w:val="003399"/>
              <w:sz w:val="36"/>
              <w:szCs w:val="36"/>
            </w:rPr>
            <w:t>Paramètres</w:t>
          </w:r>
          <w:r>
            <w:rPr>
              <w:b/>
              <w:smallCaps/>
              <w:color w:val="003399"/>
              <w:sz w:val="36"/>
              <w:szCs w:val="36"/>
            </w:rPr>
            <w:t xml:space="preserve"> Process</w:t>
          </w:r>
        </w:p>
        <w:p w14:paraId="031B1F57" w14:textId="77777777" w:rsidR="0015102E" w:rsidRPr="00637C19" w:rsidRDefault="0015102E" w:rsidP="0015102E">
          <w:pPr>
            <w:pStyle w:val="Header"/>
            <w:jc w:val="center"/>
            <w:rPr>
              <w:rFonts w:cs="Arial"/>
              <w:b/>
              <w:sz w:val="36"/>
              <w:szCs w:val="36"/>
            </w:rPr>
          </w:pPr>
          <w:r w:rsidRPr="00DF4D4D">
            <w:rPr>
              <w:b/>
              <w:smallCaps/>
              <w:color w:val="003399"/>
              <w:sz w:val="44"/>
              <w:szCs w:val="44"/>
              <w:rtl/>
            </w:rPr>
            <w:t>ورقة الإعدادات المعالجة</w:t>
          </w:r>
        </w:p>
      </w:tc>
      <w:tc>
        <w:tcPr>
          <w:tcW w:w="1423" w:type="dxa"/>
          <w:tcBorders>
            <w:left w:val="single" w:sz="4" w:space="0" w:color="auto"/>
          </w:tcBorders>
          <w:vAlign w:val="center"/>
        </w:tcPr>
        <w:p w14:paraId="428E0567" w14:textId="77777777" w:rsidR="0015102E" w:rsidRPr="0008045D" w:rsidRDefault="0015102E" w:rsidP="0015102E">
          <w:pPr>
            <w:pStyle w:val="Header"/>
            <w:jc w:val="center"/>
            <w:rPr>
              <w:rFonts w:cs="Arial"/>
              <w:b/>
              <w:sz w:val="26"/>
              <w:szCs w:val="26"/>
            </w:rPr>
          </w:pPr>
          <w:r>
            <w:rPr>
              <w:noProof/>
              <w:lang w:val="en-GB" w:eastAsia="en-GB"/>
            </w:rPr>
            <w:drawing>
              <wp:inline distT="0" distB="0" distL="0" distR="0" wp14:anchorId="32778AA0" wp14:editId="2F0DF0CC">
                <wp:extent cx="739140" cy="746760"/>
                <wp:effectExtent l="0" t="0" r="3810" b="0"/>
                <wp:docPr id="2" name="Picture 2" descr="SOFIM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OFIMA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9140" cy="74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658D03A" w14:textId="77777777" w:rsidR="00F65F92" w:rsidRPr="0087327F" w:rsidRDefault="00F65F92" w:rsidP="00BF5908">
    <w:pPr>
      <w:pStyle w:val="Header"/>
      <w:rPr>
        <w:sz w:val="2"/>
        <w:szCs w:val="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9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25"/>
      <w:gridCol w:w="7371"/>
      <w:gridCol w:w="1423"/>
    </w:tblGrid>
    <w:tr w:rsidR="00F65F92" w14:paraId="19BB00A0" w14:textId="77777777" w:rsidTr="00637C19">
      <w:trPr>
        <w:cantSplit/>
        <w:trHeight w:val="1170"/>
        <w:jc w:val="center"/>
      </w:trPr>
      <w:tc>
        <w:tcPr>
          <w:tcW w:w="1425" w:type="dxa"/>
          <w:tcMar>
            <w:left w:w="0" w:type="dxa"/>
            <w:right w:w="0" w:type="dxa"/>
          </w:tcMar>
          <w:vAlign w:val="center"/>
        </w:tcPr>
        <w:p w14:paraId="528D7024" w14:textId="77777777" w:rsidR="00F65F92" w:rsidRDefault="001A3661" w:rsidP="00D37B6E">
          <w:pPr>
            <w:pStyle w:val="Header"/>
            <w:jc w:val="center"/>
          </w:pPr>
          <w:r>
            <w:rPr>
              <w:noProof/>
              <w:lang w:val="en-GB" w:eastAsia="en-GB"/>
            </w:rPr>
            <w:drawing>
              <wp:inline distT="0" distB="0" distL="0" distR="0" wp14:anchorId="203F4819" wp14:editId="36BDB0BD">
                <wp:extent cx="723900" cy="716280"/>
                <wp:effectExtent l="0" t="0" r="0" b="7620"/>
                <wp:docPr id="15" name="Picture 1" descr="UFI logo corpora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FI logo corpora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  <w:tcBorders>
            <w:right w:val="single" w:sz="4" w:space="0" w:color="auto"/>
          </w:tcBorders>
          <w:vAlign w:val="center"/>
        </w:tcPr>
        <w:p w14:paraId="4E768136" w14:textId="67B607AB" w:rsidR="00F3745D" w:rsidRDefault="00F3745D" w:rsidP="00F3745D">
          <w:pPr>
            <w:pStyle w:val="Header"/>
            <w:jc w:val="center"/>
            <w:rPr>
              <w:b/>
              <w:smallCaps/>
              <w:color w:val="003399"/>
              <w:sz w:val="36"/>
              <w:szCs w:val="36"/>
            </w:rPr>
          </w:pPr>
          <w:r>
            <w:rPr>
              <w:b/>
              <w:smallCaps/>
              <w:color w:val="003399"/>
              <w:sz w:val="36"/>
              <w:szCs w:val="36"/>
            </w:rPr>
            <w:t xml:space="preserve">Fiche </w:t>
          </w:r>
          <w:r w:rsidR="00BC2F2D">
            <w:rPr>
              <w:b/>
              <w:smallCaps/>
              <w:color w:val="003399"/>
              <w:sz w:val="36"/>
              <w:szCs w:val="36"/>
            </w:rPr>
            <w:t>Paramètres</w:t>
          </w:r>
          <w:r>
            <w:rPr>
              <w:b/>
              <w:smallCaps/>
              <w:color w:val="003399"/>
              <w:sz w:val="36"/>
              <w:szCs w:val="36"/>
            </w:rPr>
            <w:t xml:space="preserve"> Process</w:t>
          </w:r>
        </w:p>
        <w:p w14:paraId="1713F43D" w14:textId="3347DE6B" w:rsidR="00F65F92" w:rsidRPr="00637C19" w:rsidRDefault="00F3745D" w:rsidP="00F3745D">
          <w:pPr>
            <w:pStyle w:val="Header"/>
            <w:jc w:val="center"/>
            <w:rPr>
              <w:rFonts w:cs="Arial"/>
              <w:b/>
              <w:sz w:val="36"/>
              <w:szCs w:val="36"/>
            </w:rPr>
          </w:pPr>
          <w:r w:rsidRPr="00DF4D4D">
            <w:rPr>
              <w:b/>
              <w:smallCaps/>
              <w:color w:val="003399"/>
              <w:sz w:val="44"/>
              <w:szCs w:val="44"/>
              <w:rtl/>
            </w:rPr>
            <w:t>ورقة الإعدادات المعالجة</w:t>
          </w:r>
        </w:p>
      </w:tc>
      <w:tc>
        <w:tcPr>
          <w:tcW w:w="1423" w:type="dxa"/>
          <w:tcBorders>
            <w:left w:val="single" w:sz="4" w:space="0" w:color="auto"/>
          </w:tcBorders>
          <w:vAlign w:val="center"/>
        </w:tcPr>
        <w:p w14:paraId="738D95DC" w14:textId="77777777" w:rsidR="00F65F92" w:rsidRPr="0008045D" w:rsidRDefault="001A3661" w:rsidP="00D37B6E">
          <w:pPr>
            <w:pStyle w:val="Header"/>
            <w:jc w:val="center"/>
            <w:rPr>
              <w:rFonts w:cs="Arial"/>
              <w:b/>
              <w:sz w:val="26"/>
              <w:szCs w:val="26"/>
            </w:rPr>
          </w:pPr>
          <w:r>
            <w:rPr>
              <w:noProof/>
              <w:lang w:val="en-GB" w:eastAsia="en-GB"/>
            </w:rPr>
            <w:drawing>
              <wp:inline distT="0" distB="0" distL="0" distR="0" wp14:anchorId="26320B58" wp14:editId="68E9E9C9">
                <wp:extent cx="739140" cy="746760"/>
                <wp:effectExtent l="0" t="0" r="3810" b="0"/>
                <wp:docPr id="16" name="Picture 2" descr="SOFIM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OFIMA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9140" cy="746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13BC96" w14:textId="77777777" w:rsidR="00F65F92" w:rsidRPr="00E02897" w:rsidRDefault="00F65F92" w:rsidP="001404C3">
    <w:pPr>
      <w:pStyle w:val="titolocapitol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92CDA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lvlText w:val="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2.%3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2.%3.%4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2.%3.%4.%5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lvlText w:val="%2.%3.%4.%5.%6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Heading7"/>
      <w:lvlText w:val="%2.%3.%4.%5.%6.%7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pStyle w:val="Heading8"/>
      <w:lvlText w:val="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none"/>
      <w:lvlText w:val="%2%9.i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4"/>
      </w:rPr>
    </w:lvl>
  </w:abstractNum>
  <w:abstractNum w:abstractNumId="1" w15:restartNumberingAfterBreak="0">
    <w:nsid w:val="1106412C"/>
    <w:multiLevelType w:val="hybridMultilevel"/>
    <w:tmpl w:val="E9AAB300"/>
    <w:lvl w:ilvl="0" w:tplc="4D448B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D2A92"/>
    <w:multiLevelType w:val="hybridMultilevel"/>
    <w:tmpl w:val="A944351A"/>
    <w:lvl w:ilvl="0" w:tplc="75BE946A">
      <w:start w:val="1"/>
      <w:numFmt w:val="bullet"/>
      <w:pStyle w:val="Elencopuntato-attivit"/>
      <w:lvlText w:val=""/>
      <w:lvlJc w:val="left"/>
      <w:pPr>
        <w:tabs>
          <w:tab w:val="num" w:pos="454"/>
        </w:tabs>
        <w:ind w:left="454" w:hanging="454"/>
      </w:pPr>
      <w:rPr>
        <w:rFonts w:ascii="Wingdings" w:hAnsi="Wingdings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36B6D"/>
    <w:multiLevelType w:val="multilevel"/>
    <w:tmpl w:val="52DE68B8"/>
    <w:lvl w:ilvl="0">
      <w:start w:val="1"/>
      <w:numFmt w:val="bullet"/>
      <w:lvlText w:val=""/>
      <w:lvlJc w:val="left"/>
      <w:pPr>
        <w:tabs>
          <w:tab w:val="num" w:pos="1361"/>
        </w:tabs>
        <w:ind w:left="1135" w:hanging="227"/>
      </w:pPr>
      <w:rPr>
        <w:rFonts w:ascii="Wingdings" w:hAnsi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4" w15:restartNumberingAfterBreak="0">
    <w:nsid w:val="2057719E"/>
    <w:multiLevelType w:val="hybridMultilevel"/>
    <w:tmpl w:val="2FD45E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D78F9"/>
    <w:multiLevelType w:val="hybridMultilevel"/>
    <w:tmpl w:val="792ADCB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E876CF"/>
    <w:multiLevelType w:val="hybridMultilevel"/>
    <w:tmpl w:val="4AF88DE6"/>
    <w:lvl w:ilvl="0" w:tplc="45287D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E5B6B"/>
    <w:multiLevelType w:val="hybridMultilevel"/>
    <w:tmpl w:val="D318CEC2"/>
    <w:lvl w:ilvl="0" w:tplc="585AF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20E4B"/>
    <w:multiLevelType w:val="multilevel"/>
    <w:tmpl w:val="DEA266F6"/>
    <w:lvl w:ilvl="0">
      <w:start w:val="1"/>
      <w:numFmt w:val="lowerLetter"/>
      <w:pStyle w:val="alfalist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num" w:pos="567"/>
        </w:tabs>
        <w:ind w:left="567" w:hanging="425"/>
      </w:pPr>
      <w:rPr>
        <w:rFonts w:hint="default"/>
      </w:rPr>
    </w:lvl>
    <w:lvl w:ilvl="2">
      <w:start w:val="1"/>
      <w:numFmt w:val="lowerRoman"/>
      <w:lvlRestart w:val="0"/>
      <w:lvlText w:val="(%3)"/>
      <w:lvlJc w:val="left"/>
      <w:pPr>
        <w:tabs>
          <w:tab w:val="num" w:pos="1004"/>
        </w:tabs>
        <w:ind w:left="709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AE37311"/>
    <w:multiLevelType w:val="hybridMultilevel"/>
    <w:tmpl w:val="4EB25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CC4AC1"/>
    <w:multiLevelType w:val="multilevel"/>
    <w:tmpl w:val="3192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4B82578"/>
    <w:multiLevelType w:val="hybridMultilevel"/>
    <w:tmpl w:val="80EEAD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3A4482"/>
    <w:multiLevelType w:val="hybridMultilevel"/>
    <w:tmpl w:val="AE7692F6"/>
    <w:lvl w:ilvl="0" w:tplc="4936256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D1E8B7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C7D00"/>
    <w:multiLevelType w:val="hybridMultilevel"/>
    <w:tmpl w:val="886616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D107B2"/>
    <w:multiLevelType w:val="hybridMultilevel"/>
    <w:tmpl w:val="BB986242"/>
    <w:lvl w:ilvl="0" w:tplc="F7181820">
      <w:numFmt w:val="bullet"/>
      <w:pStyle w:val="Elencopuntato-1"/>
      <w:lvlText w:val="-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15" w15:restartNumberingAfterBreak="0">
    <w:nsid w:val="4DD35DB9"/>
    <w:multiLevelType w:val="singleLevel"/>
    <w:tmpl w:val="2C10DD66"/>
    <w:lvl w:ilvl="0">
      <w:start w:val="1"/>
      <w:numFmt w:val="bullet"/>
      <w:pStyle w:val="Stileelencopunti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6" w15:restartNumberingAfterBreak="0">
    <w:nsid w:val="4EBE0802"/>
    <w:multiLevelType w:val="hybridMultilevel"/>
    <w:tmpl w:val="EC60B19C"/>
    <w:lvl w:ilvl="0" w:tplc="585AFB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D60A58"/>
    <w:multiLevelType w:val="singleLevel"/>
    <w:tmpl w:val="9C92200A"/>
    <w:lvl w:ilvl="0">
      <w:start w:val="1"/>
      <w:numFmt w:val="bullet"/>
      <w:pStyle w:val="Stile3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0824531"/>
    <w:multiLevelType w:val="hybridMultilevel"/>
    <w:tmpl w:val="96082D8A"/>
    <w:lvl w:ilvl="0" w:tplc="1A384D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C43F09"/>
    <w:multiLevelType w:val="hybridMultilevel"/>
    <w:tmpl w:val="D5420332"/>
    <w:lvl w:ilvl="0" w:tplc="7C30D806">
      <w:start w:val="1"/>
      <w:numFmt w:val="decimal"/>
      <w:lvlText w:val="(%1)"/>
      <w:lvlJc w:val="left"/>
      <w:pPr>
        <w:ind w:left="120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920" w:hanging="360"/>
      </w:pPr>
    </w:lvl>
    <w:lvl w:ilvl="2" w:tplc="040C001B" w:tentative="1">
      <w:start w:val="1"/>
      <w:numFmt w:val="lowerRoman"/>
      <w:lvlText w:val="%3."/>
      <w:lvlJc w:val="right"/>
      <w:pPr>
        <w:ind w:left="2640" w:hanging="180"/>
      </w:pPr>
    </w:lvl>
    <w:lvl w:ilvl="3" w:tplc="040C000F" w:tentative="1">
      <w:start w:val="1"/>
      <w:numFmt w:val="decimal"/>
      <w:lvlText w:val="%4."/>
      <w:lvlJc w:val="left"/>
      <w:pPr>
        <w:ind w:left="3360" w:hanging="360"/>
      </w:pPr>
    </w:lvl>
    <w:lvl w:ilvl="4" w:tplc="040C0019" w:tentative="1">
      <w:start w:val="1"/>
      <w:numFmt w:val="lowerLetter"/>
      <w:lvlText w:val="%5."/>
      <w:lvlJc w:val="left"/>
      <w:pPr>
        <w:ind w:left="4080" w:hanging="360"/>
      </w:pPr>
    </w:lvl>
    <w:lvl w:ilvl="5" w:tplc="040C001B" w:tentative="1">
      <w:start w:val="1"/>
      <w:numFmt w:val="lowerRoman"/>
      <w:lvlText w:val="%6."/>
      <w:lvlJc w:val="right"/>
      <w:pPr>
        <w:ind w:left="4800" w:hanging="180"/>
      </w:pPr>
    </w:lvl>
    <w:lvl w:ilvl="6" w:tplc="040C000F" w:tentative="1">
      <w:start w:val="1"/>
      <w:numFmt w:val="decimal"/>
      <w:lvlText w:val="%7."/>
      <w:lvlJc w:val="left"/>
      <w:pPr>
        <w:ind w:left="5520" w:hanging="360"/>
      </w:pPr>
    </w:lvl>
    <w:lvl w:ilvl="7" w:tplc="040C0019" w:tentative="1">
      <w:start w:val="1"/>
      <w:numFmt w:val="lowerLetter"/>
      <w:lvlText w:val="%8."/>
      <w:lvlJc w:val="left"/>
      <w:pPr>
        <w:ind w:left="6240" w:hanging="360"/>
      </w:pPr>
    </w:lvl>
    <w:lvl w:ilvl="8" w:tplc="040C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0" w15:restartNumberingAfterBreak="0">
    <w:nsid w:val="530D56F8"/>
    <w:multiLevelType w:val="hybridMultilevel"/>
    <w:tmpl w:val="8C088C94"/>
    <w:lvl w:ilvl="0" w:tplc="E83E21A8">
      <w:start w:val="1"/>
      <w:numFmt w:val="decimal"/>
      <w:lvlText w:val="(%1)"/>
      <w:lvlJc w:val="left"/>
      <w:pPr>
        <w:ind w:left="172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5" w:hanging="360"/>
      </w:pPr>
    </w:lvl>
    <w:lvl w:ilvl="2" w:tplc="040C001B" w:tentative="1">
      <w:start w:val="1"/>
      <w:numFmt w:val="lowerRoman"/>
      <w:lvlText w:val="%3."/>
      <w:lvlJc w:val="right"/>
      <w:pPr>
        <w:ind w:left="3165" w:hanging="180"/>
      </w:pPr>
    </w:lvl>
    <w:lvl w:ilvl="3" w:tplc="040C000F" w:tentative="1">
      <w:start w:val="1"/>
      <w:numFmt w:val="decimal"/>
      <w:lvlText w:val="%4."/>
      <w:lvlJc w:val="left"/>
      <w:pPr>
        <w:ind w:left="3885" w:hanging="360"/>
      </w:pPr>
    </w:lvl>
    <w:lvl w:ilvl="4" w:tplc="040C0019" w:tentative="1">
      <w:start w:val="1"/>
      <w:numFmt w:val="lowerLetter"/>
      <w:lvlText w:val="%5."/>
      <w:lvlJc w:val="left"/>
      <w:pPr>
        <w:ind w:left="4605" w:hanging="360"/>
      </w:pPr>
    </w:lvl>
    <w:lvl w:ilvl="5" w:tplc="040C001B" w:tentative="1">
      <w:start w:val="1"/>
      <w:numFmt w:val="lowerRoman"/>
      <w:lvlText w:val="%6."/>
      <w:lvlJc w:val="right"/>
      <w:pPr>
        <w:ind w:left="5325" w:hanging="180"/>
      </w:pPr>
    </w:lvl>
    <w:lvl w:ilvl="6" w:tplc="040C000F" w:tentative="1">
      <w:start w:val="1"/>
      <w:numFmt w:val="decimal"/>
      <w:lvlText w:val="%7."/>
      <w:lvlJc w:val="left"/>
      <w:pPr>
        <w:ind w:left="6045" w:hanging="360"/>
      </w:pPr>
    </w:lvl>
    <w:lvl w:ilvl="7" w:tplc="040C0019" w:tentative="1">
      <w:start w:val="1"/>
      <w:numFmt w:val="lowerLetter"/>
      <w:lvlText w:val="%8."/>
      <w:lvlJc w:val="left"/>
      <w:pPr>
        <w:ind w:left="6765" w:hanging="360"/>
      </w:pPr>
    </w:lvl>
    <w:lvl w:ilvl="8" w:tplc="040C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21" w15:restartNumberingAfterBreak="0">
    <w:nsid w:val="54C600C6"/>
    <w:multiLevelType w:val="hybridMultilevel"/>
    <w:tmpl w:val="D40C5B3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072879"/>
    <w:multiLevelType w:val="hybridMultilevel"/>
    <w:tmpl w:val="B9D6C208"/>
    <w:lvl w:ilvl="0" w:tplc="2C08A2CE">
      <w:start w:val="1"/>
      <w:numFmt w:val="bullet"/>
      <w:pStyle w:val="Paragrafo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3A47AF"/>
    <w:multiLevelType w:val="hybridMultilevel"/>
    <w:tmpl w:val="771A8D42"/>
    <w:lvl w:ilvl="0" w:tplc="EBB62932">
      <w:start w:val="1"/>
      <w:numFmt w:val="bullet"/>
      <w:pStyle w:val="Riferimentonormativo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sz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E3342A"/>
    <w:multiLevelType w:val="singleLevel"/>
    <w:tmpl w:val="37426C2E"/>
    <w:lvl w:ilvl="0">
      <w:start w:val="1"/>
      <w:numFmt w:val="bullet"/>
      <w:pStyle w:val="puntoelenco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</w:abstractNum>
  <w:abstractNum w:abstractNumId="25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ED08F6"/>
    <w:multiLevelType w:val="singleLevel"/>
    <w:tmpl w:val="5BA8D7FA"/>
    <w:lvl w:ilvl="0">
      <w:start w:val="1"/>
      <w:numFmt w:val="bullet"/>
      <w:pStyle w:val="Stileelencopunt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99B633C"/>
    <w:multiLevelType w:val="hybridMultilevel"/>
    <w:tmpl w:val="8996C3F2"/>
    <w:lvl w:ilvl="0" w:tplc="D7E05B14">
      <w:start w:val="1"/>
      <w:numFmt w:val="bullet"/>
      <w:pStyle w:val="Elencopuntato-3"/>
      <w:lvlText w:val=""/>
      <w:lvlJc w:val="left"/>
      <w:pPr>
        <w:tabs>
          <w:tab w:val="num" w:pos="1815"/>
        </w:tabs>
        <w:ind w:left="1815" w:hanging="454"/>
      </w:pPr>
      <w:rPr>
        <w:rFonts w:ascii="Wingdings" w:hAnsi="Wingdings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F2FCF"/>
    <w:multiLevelType w:val="hybridMultilevel"/>
    <w:tmpl w:val="B9544B9C"/>
    <w:lvl w:ilvl="0" w:tplc="9FAC04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F6036A"/>
    <w:multiLevelType w:val="singleLevel"/>
    <w:tmpl w:val="0BFAB2E0"/>
    <w:lvl w:ilvl="0">
      <w:start w:val="1"/>
      <w:numFmt w:val="bullet"/>
      <w:pStyle w:val="Stileelencopunti3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2"/>
      </w:rPr>
    </w:lvl>
  </w:abstractNum>
  <w:abstractNum w:abstractNumId="30" w15:restartNumberingAfterBreak="0">
    <w:nsid w:val="691F1B22"/>
    <w:multiLevelType w:val="multilevel"/>
    <w:tmpl w:val="5164C1A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6"/>
        <w:szCs w:val="2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37"/>
        </w:tabs>
        <w:ind w:left="737" w:hanging="73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Heading3"/>
      <w:lvlText w:val="%1.%2.%3"/>
      <w:lvlJc w:val="left"/>
      <w:pPr>
        <w:tabs>
          <w:tab w:val="num" w:pos="737"/>
        </w:tabs>
        <w:ind w:left="737" w:hanging="73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47"/>
        </w:tabs>
        <w:ind w:left="1247" w:hanging="124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61"/>
        </w:tabs>
        <w:ind w:left="1361" w:hanging="136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Letter"/>
      <w:pStyle w:val="Heading6"/>
      <w:lvlText w:val="%1.%2.%3.%4.%5.%6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  <w:szCs w:val="18"/>
      </w:rPr>
    </w:lvl>
    <w:lvl w:ilvl="6">
      <w:start w:val="1"/>
      <w:numFmt w:val="decimal"/>
      <w:lvlText w:val="%2.%3.%4.%5.%6.%7"/>
      <w:lvlJc w:val="left"/>
      <w:pPr>
        <w:tabs>
          <w:tab w:val="num" w:pos="1440"/>
        </w:tabs>
        <w:ind w:left="0" w:firstLine="0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lvlText w:val="%2.%3.%4.%5.%6.%7.%8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8">
      <w:start w:val="1"/>
      <w:numFmt w:val="none"/>
      <w:lvlText w:val="%2%9.i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4"/>
      </w:rPr>
    </w:lvl>
  </w:abstractNum>
  <w:abstractNum w:abstractNumId="31" w15:restartNumberingAfterBreak="0">
    <w:nsid w:val="77793947"/>
    <w:multiLevelType w:val="multilevel"/>
    <w:tmpl w:val="195C66C0"/>
    <w:lvl w:ilvl="0">
      <w:start w:val="1"/>
      <w:numFmt w:val="decimal"/>
      <w:pStyle w:val="Elenconumerato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pStyle w:val="Elenconumerato-1"/>
      <w:lvlText w:val="%2.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77C05795"/>
    <w:multiLevelType w:val="hybridMultilevel"/>
    <w:tmpl w:val="52DE68B8"/>
    <w:lvl w:ilvl="0" w:tplc="DC46E752">
      <w:start w:val="1"/>
      <w:numFmt w:val="bullet"/>
      <w:pStyle w:val="Elencopuntato-2"/>
      <w:lvlText w:val=""/>
      <w:lvlJc w:val="left"/>
      <w:pPr>
        <w:tabs>
          <w:tab w:val="num" w:pos="1361"/>
        </w:tabs>
        <w:ind w:left="1135" w:hanging="227"/>
      </w:pPr>
      <w:rPr>
        <w:rFonts w:ascii="Wingdings" w:hAnsi="Wingdings" w:hint="default"/>
        <w:sz w:val="22"/>
      </w:rPr>
    </w:lvl>
    <w:lvl w:ilvl="1" w:tplc="04100003" w:tentative="1">
      <w:start w:val="1"/>
      <w:numFmt w:val="bullet"/>
      <w:lvlText w:val="o"/>
      <w:lvlJc w:val="left"/>
      <w:pPr>
        <w:tabs>
          <w:tab w:val="num" w:pos="1894"/>
        </w:tabs>
        <w:ind w:left="189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614"/>
        </w:tabs>
        <w:ind w:left="261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334"/>
        </w:tabs>
        <w:ind w:left="333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054"/>
        </w:tabs>
        <w:ind w:left="405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774"/>
        </w:tabs>
        <w:ind w:left="477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94"/>
        </w:tabs>
        <w:ind w:left="549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214"/>
        </w:tabs>
        <w:ind w:left="621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934"/>
        </w:tabs>
        <w:ind w:left="6934" w:hanging="360"/>
      </w:pPr>
      <w:rPr>
        <w:rFonts w:ascii="Wingdings" w:hAnsi="Wingdings" w:hint="default"/>
      </w:rPr>
    </w:lvl>
  </w:abstractNum>
  <w:abstractNum w:abstractNumId="33" w15:restartNumberingAfterBreak="0">
    <w:nsid w:val="7D6259BE"/>
    <w:multiLevelType w:val="singleLevel"/>
    <w:tmpl w:val="38DCB3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num w:numId="1" w16cid:durableId="585652354">
    <w:abstractNumId w:val="0"/>
  </w:num>
  <w:num w:numId="2" w16cid:durableId="315378968">
    <w:abstractNumId w:val="8"/>
  </w:num>
  <w:num w:numId="3" w16cid:durableId="1231113716">
    <w:abstractNumId w:val="15"/>
  </w:num>
  <w:num w:numId="4" w16cid:durableId="1921599604">
    <w:abstractNumId w:val="26"/>
  </w:num>
  <w:num w:numId="5" w16cid:durableId="1476608194">
    <w:abstractNumId w:val="29"/>
  </w:num>
  <w:num w:numId="6" w16cid:durableId="52238070">
    <w:abstractNumId w:val="17"/>
  </w:num>
  <w:num w:numId="7" w16cid:durableId="2040469822">
    <w:abstractNumId w:val="24"/>
  </w:num>
  <w:num w:numId="8" w16cid:durableId="425927670">
    <w:abstractNumId w:val="23"/>
  </w:num>
  <w:num w:numId="9" w16cid:durableId="260919199">
    <w:abstractNumId w:val="31"/>
  </w:num>
  <w:num w:numId="10" w16cid:durableId="1201548078">
    <w:abstractNumId w:val="25"/>
  </w:num>
  <w:num w:numId="11" w16cid:durableId="222763453">
    <w:abstractNumId w:val="27"/>
  </w:num>
  <w:num w:numId="12" w16cid:durableId="1810710291">
    <w:abstractNumId w:val="32"/>
  </w:num>
  <w:num w:numId="13" w16cid:durableId="99768304">
    <w:abstractNumId w:val="2"/>
  </w:num>
  <w:num w:numId="14" w16cid:durableId="1612392216">
    <w:abstractNumId w:val="14"/>
  </w:num>
  <w:num w:numId="15" w16cid:durableId="340813632">
    <w:abstractNumId w:val="30"/>
  </w:num>
  <w:num w:numId="16" w16cid:durableId="497967871">
    <w:abstractNumId w:val="30"/>
  </w:num>
  <w:num w:numId="17" w16cid:durableId="916012000">
    <w:abstractNumId w:val="30"/>
  </w:num>
  <w:num w:numId="18" w16cid:durableId="462357241">
    <w:abstractNumId w:val="32"/>
  </w:num>
  <w:num w:numId="19" w16cid:durableId="1299074157">
    <w:abstractNumId w:val="32"/>
  </w:num>
  <w:num w:numId="20" w16cid:durableId="1023436272">
    <w:abstractNumId w:val="32"/>
  </w:num>
  <w:num w:numId="21" w16cid:durableId="1724328567">
    <w:abstractNumId w:val="33"/>
  </w:num>
  <w:num w:numId="22" w16cid:durableId="1293681321">
    <w:abstractNumId w:val="30"/>
  </w:num>
  <w:num w:numId="23" w16cid:durableId="1016075600">
    <w:abstractNumId w:val="30"/>
  </w:num>
  <w:num w:numId="24" w16cid:durableId="1219828780">
    <w:abstractNumId w:val="30"/>
  </w:num>
  <w:num w:numId="25" w16cid:durableId="1879856977">
    <w:abstractNumId w:val="30"/>
  </w:num>
  <w:num w:numId="26" w16cid:durableId="1800756879">
    <w:abstractNumId w:val="30"/>
  </w:num>
  <w:num w:numId="27" w16cid:durableId="503055089">
    <w:abstractNumId w:val="30"/>
  </w:num>
  <w:num w:numId="28" w16cid:durableId="2004504277">
    <w:abstractNumId w:val="30"/>
  </w:num>
  <w:num w:numId="29" w16cid:durableId="716051120">
    <w:abstractNumId w:val="30"/>
  </w:num>
  <w:num w:numId="30" w16cid:durableId="1349746616">
    <w:abstractNumId w:val="3"/>
  </w:num>
  <w:num w:numId="31" w16cid:durableId="1462729729">
    <w:abstractNumId w:val="30"/>
  </w:num>
  <w:num w:numId="32" w16cid:durableId="1052576516">
    <w:abstractNumId w:val="30"/>
  </w:num>
  <w:num w:numId="33" w16cid:durableId="1629432884">
    <w:abstractNumId w:val="12"/>
  </w:num>
  <w:num w:numId="34" w16cid:durableId="1972634297">
    <w:abstractNumId w:val="10"/>
  </w:num>
  <w:num w:numId="35" w16cid:durableId="1849447565">
    <w:abstractNumId w:val="7"/>
  </w:num>
  <w:num w:numId="36" w16cid:durableId="146481040">
    <w:abstractNumId w:val="16"/>
  </w:num>
  <w:num w:numId="37" w16cid:durableId="1093668235">
    <w:abstractNumId w:val="11"/>
  </w:num>
  <w:num w:numId="38" w16cid:durableId="682315729">
    <w:abstractNumId w:val="18"/>
  </w:num>
  <w:num w:numId="39" w16cid:durableId="2047899529">
    <w:abstractNumId w:val="9"/>
  </w:num>
  <w:num w:numId="40" w16cid:durableId="1781408945">
    <w:abstractNumId w:val="1"/>
  </w:num>
  <w:num w:numId="41" w16cid:durableId="1245797572">
    <w:abstractNumId w:val="6"/>
  </w:num>
  <w:num w:numId="42" w16cid:durableId="85464260">
    <w:abstractNumId w:val="13"/>
  </w:num>
  <w:num w:numId="43" w16cid:durableId="508524278">
    <w:abstractNumId w:val="5"/>
  </w:num>
  <w:num w:numId="44" w16cid:durableId="1559239347">
    <w:abstractNumId w:val="19"/>
  </w:num>
  <w:num w:numId="45" w16cid:durableId="1238006927">
    <w:abstractNumId w:val="4"/>
  </w:num>
  <w:num w:numId="46" w16cid:durableId="2114016137">
    <w:abstractNumId w:val="21"/>
  </w:num>
  <w:num w:numId="47" w16cid:durableId="1951206306">
    <w:abstractNumId w:val="22"/>
  </w:num>
  <w:num w:numId="48" w16cid:durableId="342440967">
    <w:abstractNumId w:val="20"/>
  </w:num>
  <w:num w:numId="49" w16cid:durableId="78718733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CE0"/>
    <w:rsid w:val="00003952"/>
    <w:rsid w:val="00004463"/>
    <w:rsid w:val="0001035A"/>
    <w:rsid w:val="00016C51"/>
    <w:rsid w:val="000232DA"/>
    <w:rsid w:val="0002441E"/>
    <w:rsid w:val="000307B6"/>
    <w:rsid w:val="00033489"/>
    <w:rsid w:val="00034707"/>
    <w:rsid w:val="00034AB6"/>
    <w:rsid w:val="000429CB"/>
    <w:rsid w:val="00044E15"/>
    <w:rsid w:val="00045C06"/>
    <w:rsid w:val="00046919"/>
    <w:rsid w:val="00052A7E"/>
    <w:rsid w:val="000544E8"/>
    <w:rsid w:val="0005465D"/>
    <w:rsid w:val="00054AF0"/>
    <w:rsid w:val="0006448E"/>
    <w:rsid w:val="000708CB"/>
    <w:rsid w:val="000732A8"/>
    <w:rsid w:val="000732C4"/>
    <w:rsid w:val="00073B80"/>
    <w:rsid w:val="000750C0"/>
    <w:rsid w:val="000771E0"/>
    <w:rsid w:val="0007779B"/>
    <w:rsid w:val="00083073"/>
    <w:rsid w:val="0008355D"/>
    <w:rsid w:val="00083927"/>
    <w:rsid w:val="0008498A"/>
    <w:rsid w:val="00085037"/>
    <w:rsid w:val="00087A79"/>
    <w:rsid w:val="00091014"/>
    <w:rsid w:val="00091D6C"/>
    <w:rsid w:val="000946D1"/>
    <w:rsid w:val="00095967"/>
    <w:rsid w:val="00095E20"/>
    <w:rsid w:val="00096983"/>
    <w:rsid w:val="00096CD6"/>
    <w:rsid w:val="000A0EFF"/>
    <w:rsid w:val="000A2CE7"/>
    <w:rsid w:val="000A32B7"/>
    <w:rsid w:val="000B1157"/>
    <w:rsid w:val="000B1A2A"/>
    <w:rsid w:val="000B27A8"/>
    <w:rsid w:val="000B2A49"/>
    <w:rsid w:val="000B5B1D"/>
    <w:rsid w:val="000B7C54"/>
    <w:rsid w:val="000C385D"/>
    <w:rsid w:val="000D1D5B"/>
    <w:rsid w:val="000D3820"/>
    <w:rsid w:val="000D3987"/>
    <w:rsid w:val="000D4E7D"/>
    <w:rsid w:val="000D6D5F"/>
    <w:rsid w:val="000D7F02"/>
    <w:rsid w:val="000E09C1"/>
    <w:rsid w:val="000E33FC"/>
    <w:rsid w:val="000E370A"/>
    <w:rsid w:val="000E4C01"/>
    <w:rsid w:val="000E7326"/>
    <w:rsid w:val="000F0CED"/>
    <w:rsid w:val="000F4ACF"/>
    <w:rsid w:val="000F7520"/>
    <w:rsid w:val="00100B7A"/>
    <w:rsid w:val="0010319B"/>
    <w:rsid w:val="00112EC5"/>
    <w:rsid w:val="001146F3"/>
    <w:rsid w:val="00116DC4"/>
    <w:rsid w:val="001234DB"/>
    <w:rsid w:val="0012390B"/>
    <w:rsid w:val="00123B73"/>
    <w:rsid w:val="001356BF"/>
    <w:rsid w:val="00135A75"/>
    <w:rsid w:val="00136CAD"/>
    <w:rsid w:val="001404C3"/>
    <w:rsid w:val="00140796"/>
    <w:rsid w:val="00143581"/>
    <w:rsid w:val="0014399B"/>
    <w:rsid w:val="00145134"/>
    <w:rsid w:val="001471DE"/>
    <w:rsid w:val="0015102E"/>
    <w:rsid w:val="0015200F"/>
    <w:rsid w:val="00153F46"/>
    <w:rsid w:val="00154FC5"/>
    <w:rsid w:val="001579AD"/>
    <w:rsid w:val="00162335"/>
    <w:rsid w:val="00167987"/>
    <w:rsid w:val="001779F4"/>
    <w:rsid w:val="00182198"/>
    <w:rsid w:val="001842C6"/>
    <w:rsid w:val="00197685"/>
    <w:rsid w:val="001A043C"/>
    <w:rsid w:val="001A111F"/>
    <w:rsid w:val="001A2125"/>
    <w:rsid w:val="001A3661"/>
    <w:rsid w:val="001A3E0D"/>
    <w:rsid w:val="001B24CC"/>
    <w:rsid w:val="001B5D54"/>
    <w:rsid w:val="001B706E"/>
    <w:rsid w:val="001B71F0"/>
    <w:rsid w:val="001C0E2E"/>
    <w:rsid w:val="001C780A"/>
    <w:rsid w:val="001D1217"/>
    <w:rsid w:val="001D30EB"/>
    <w:rsid w:val="001D3AA9"/>
    <w:rsid w:val="001D5160"/>
    <w:rsid w:val="001D6272"/>
    <w:rsid w:val="001D6AD5"/>
    <w:rsid w:val="001E03C9"/>
    <w:rsid w:val="001E3F14"/>
    <w:rsid w:val="001E7EA5"/>
    <w:rsid w:val="001F1488"/>
    <w:rsid w:val="001F34A7"/>
    <w:rsid w:val="001F490D"/>
    <w:rsid w:val="00201879"/>
    <w:rsid w:val="00202125"/>
    <w:rsid w:val="00202728"/>
    <w:rsid w:val="002051B3"/>
    <w:rsid w:val="00205A27"/>
    <w:rsid w:val="00207806"/>
    <w:rsid w:val="00216C60"/>
    <w:rsid w:val="002179A4"/>
    <w:rsid w:val="00221735"/>
    <w:rsid w:val="00221975"/>
    <w:rsid w:val="00234473"/>
    <w:rsid w:val="002347AF"/>
    <w:rsid w:val="00243788"/>
    <w:rsid w:val="00244206"/>
    <w:rsid w:val="002470A9"/>
    <w:rsid w:val="00250788"/>
    <w:rsid w:val="00251D38"/>
    <w:rsid w:val="002524E4"/>
    <w:rsid w:val="00253E49"/>
    <w:rsid w:val="002628F8"/>
    <w:rsid w:val="00263025"/>
    <w:rsid w:val="00263F91"/>
    <w:rsid w:val="00266849"/>
    <w:rsid w:val="002702A5"/>
    <w:rsid w:val="00270610"/>
    <w:rsid w:val="0027516B"/>
    <w:rsid w:val="00277230"/>
    <w:rsid w:val="00277B96"/>
    <w:rsid w:val="002830F9"/>
    <w:rsid w:val="00284217"/>
    <w:rsid w:val="0028431C"/>
    <w:rsid w:val="0028759F"/>
    <w:rsid w:val="00287C6E"/>
    <w:rsid w:val="00290CD2"/>
    <w:rsid w:val="00291F4F"/>
    <w:rsid w:val="00292012"/>
    <w:rsid w:val="002930EE"/>
    <w:rsid w:val="00293AF1"/>
    <w:rsid w:val="002958C2"/>
    <w:rsid w:val="00295CC7"/>
    <w:rsid w:val="00295E6F"/>
    <w:rsid w:val="002975E5"/>
    <w:rsid w:val="002A2109"/>
    <w:rsid w:val="002A24FF"/>
    <w:rsid w:val="002A3DD9"/>
    <w:rsid w:val="002A6975"/>
    <w:rsid w:val="002A70FE"/>
    <w:rsid w:val="002B02CF"/>
    <w:rsid w:val="002B15CB"/>
    <w:rsid w:val="002B2034"/>
    <w:rsid w:val="002B2198"/>
    <w:rsid w:val="002B36A4"/>
    <w:rsid w:val="002B4EAE"/>
    <w:rsid w:val="002B5EEC"/>
    <w:rsid w:val="002B605A"/>
    <w:rsid w:val="002C6D64"/>
    <w:rsid w:val="002D3504"/>
    <w:rsid w:val="002D47EC"/>
    <w:rsid w:val="002D7EA1"/>
    <w:rsid w:val="002E1E2B"/>
    <w:rsid w:val="002E60C9"/>
    <w:rsid w:val="002E7670"/>
    <w:rsid w:val="002E7C4B"/>
    <w:rsid w:val="002F35D7"/>
    <w:rsid w:val="002F42D7"/>
    <w:rsid w:val="002F50E8"/>
    <w:rsid w:val="002F7345"/>
    <w:rsid w:val="002F7362"/>
    <w:rsid w:val="003011BB"/>
    <w:rsid w:val="003023BC"/>
    <w:rsid w:val="003025D1"/>
    <w:rsid w:val="0031006F"/>
    <w:rsid w:val="00311667"/>
    <w:rsid w:val="00315BC3"/>
    <w:rsid w:val="00321AEF"/>
    <w:rsid w:val="00321D08"/>
    <w:rsid w:val="00322145"/>
    <w:rsid w:val="00322CF3"/>
    <w:rsid w:val="00323177"/>
    <w:rsid w:val="00323530"/>
    <w:rsid w:val="00325E94"/>
    <w:rsid w:val="0032644B"/>
    <w:rsid w:val="00327B8D"/>
    <w:rsid w:val="00330292"/>
    <w:rsid w:val="00330801"/>
    <w:rsid w:val="003310B9"/>
    <w:rsid w:val="00332982"/>
    <w:rsid w:val="003409DA"/>
    <w:rsid w:val="00341885"/>
    <w:rsid w:val="00343AEE"/>
    <w:rsid w:val="0035251F"/>
    <w:rsid w:val="00353A34"/>
    <w:rsid w:val="003548F1"/>
    <w:rsid w:val="0036047B"/>
    <w:rsid w:val="00362BD2"/>
    <w:rsid w:val="003634CF"/>
    <w:rsid w:val="00364A4B"/>
    <w:rsid w:val="00366B28"/>
    <w:rsid w:val="00370942"/>
    <w:rsid w:val="00370E1D"/>
    <w:rsid w:val="00371B31"/>
    <w:rsid w:val="00374A4B"/>
    <w:rsid w:val="00376A0A"/>
    <w:rsid w:val="00377188"/>
    <w:rsid w:val="00382FD5"/>
    <w:rsid w:val="0038616A"/>
    <w:rsid w:val="00386A0B"/>
    <w:rsid w:val="003922A3"/>
    <w:rsid w:val="00392E15"/>
    <w:rsid w:val="003939C2"/>
    <w:rsid w:val="003954A9"/>
    <w:rsid w:val="003973A0"/>
    <w:rsid w:val="003A003B"/>
    <w:rsid w:val="003A10B9"/>
    <w:rsid w:val="003A2985"/>
    <w:rsid w:val="003A4317"/>
    <w:rsid w:val="003B1F93"/>
    <w:rsid w:val="003B2322"/>
    <w:rsid w:val="003B4EE7"/>
    <w:rsid w:val="003B7C8F"/>
    <w:rsid w:val="003C09B4"/>
    <w:rsid w:val="003C25F8"/>
    <w:rsid w:val="003C4CE1"/>
    <w:rsid w:val="003C6433"/>
    <w:rsid w:val="003D234A"/>
    <w:rsid w:val="003D42C5"/>
    <w:rsid w:val="003D4E31"/>
    <w:rsid w:val="003D644A"/>
    <w:rsid w:val="003D76CF"/>
    <w:rsid w:val="003E17F4"/>
    <w:rsid w:val="003F22DB"/>
    <w:rsid w:val="003F3215"/>
    <w:rsid w:val="003F3CA2"/>
    <w:rsid w:val="003F4824"/>
    <w:rsid w:val="00406A11"/>
    <w:rsid w:val="00421F23"/>
    <w:rsid w:val="00425B0C"/>
    <w:rsid w:val="00433D1B"/>
    <w:rsid w:val="0043411E"/>
    <w:rsid w:val="004348D4"/>
    <w:rsid w:val="004370E8"/>
    <w:rsid w:val="00441557"/>
    <w:rsid w:val="00445680"/>
    <w:rsid w:val="00454E89"/>
    <w:rsid w:val="00455BD5"/>
    <w:rsid w:val="00462E0F"/>
    <w:rsid w:val="004639F0"/>
    <w:rsid w:val="00463F5C"/>
    <w:rsid w:val="00464E59"/>
    <w:rsid w:val="00476BA0"/>
    <w:rsid w:val="00482CE3"/>
    <w:rsid w:val="00484494"/>
    <w:rsid w:val="00484D5E"/>
    <w:rsid w:val="00492644"/>
    <w:rsid w:val="00497297"/>
    <w:rsid w:val="004A6C3A"/>
    <w:rsid w:val="004B14B8"/>
    <w:rsid w:val="004B3458"/>
    <w:rsid w:val="004B4475"/>
    <w:rsid w:val="004B79A8"/>
    <w:rsid w:val="004B79E4"/>
    <w:rsid w:val="004C082B"/>
    <w:rsid w:val="004C086D"/>
    <w:rsid w:val="004D43AC"/>
    <w:rsid w:val="004D48D9"/>
    <w:rsid w:val="004D6C3B"/>
    <w:rsid w:val="004D77CB"/>
    <w:rsid w:val="004E064E"/>
    <w:rsid w:val="004E07C9"/>
    <w:rsid w:val="004E6281"/>
    <w:rsid w:val="00501AD8"/>
    <w:rsid w:val="00502A87"/>
    <w:rsid w:val="00503598"/>
    <w:rsid w:val="00505A97"/>
    <w:rsid w:val="005101E3"/>
    <w:rsid w:val="005110C2"/>
    <w:rsid w:val="00517A41"/>
    <w:rsid w:val="005211BD"/>
    <w:rsid w:val="0052185D"/>
    <w:rsid w:val="005259F0"/>
    <w:rsid w:val="00526523"/>
    <w:rsid w:val="005277F0"/>
    <w:rsid w:val="005427BB"/>
    <w:rsid w:val="0054425D"/>
    <w:rsid w:val="005444BA"/>
    <w:rsid w:val="005461BE"/>
    <w:rsid w:val="005503EA"/>
    <w:rsid w:val="00551D03"/>
    <w:rsid w:val="00551F55"/>
    <w:rsid w:val="00555530"/>
    <w:rsid w:val="0056044D"/>
    <w:rsid w:val="00563D82"/>
    <w:rsid w:val="0056765F"/>
    <w:rsid w:val="00573B07"/>
    <w:rsid w:val="00581C70"/>
    <w:rsid w:val="0058586A"/>
    <w:rsid w:val="00594103"/>
    <w:rsid w:val="0059590F"/>
    <w:rsid w:val="0059658D"/>
    <w:rsid w:val="00596D45"/>
    <w:rsid w:val="005A7CD0"/>
    <w:rsid w:val="005B7795"/>
    <w:rsid w:val="005C338A"/>
    <w:rsid w:val="005D0D1D"/>
    <w:rsid w:val="005D1A6A"/>
    <w:rsid w:val="005D57EE"/>
    <w:rsid w:val="005D74D4"/>
    <w:rsid w:val="005D7C7D"/>
    <w:rsid w:val="005E1356"/>
    <w:rsid w:val="005E1697"/>
    <w:rsid w:val="005E74BE"/>
    <w:rsid w:val="005F2E60"/>
    <w:rsid w:val="005F4211"/>
    <w:rsid w:val="005F441B"/>
    <w:rsid w:val="005F4D84"/>
    <w:rsid w:val="005F6E33"/>
    <w:rsid w:val="005F6FD4"/>
    <w:rsid w:val="006027D6"/>
    <w:rsid w:val="00605CA2"/>
    <w:rsid w:val="0061029B"/>
    <w:rsid w:val="00611F50"/>
    <w:rsid w:val="00612A13"/>
    <w:rsid w:val="006157F3"/>
    <w:rsid w:val="00617342"/>
    <w:rsid w:val="0062020A"/>
    <w:rsid w:val="00632B8A"/>
    <w:rsid w:val="00637125"/>
    <w:rsid w:val="00637C19"/>
    <w:rsid w:val="00637CC6"/>
    <w:rsid w:val="00644AA0"/>
    <w:rsid w:val="006552D4"/>
    <w:rsid w:val="006647C7"/>
    <w:rsid w:val="00667E8D"/>
    <w:rsid w:val="00671458"/>
    <w:rsid w:val="00676973"/>
    <w:rsid w:val="00685715"/>
    <w:rsid w:val="00685902"/>
    <w:rsid w:val="00686F6F"/>
    <w:rsid w:val="00687D47"/>
    <w:rsid w:val="00691A3A"/>
    <w:rsid w:val="00696B19"/>
    <w:rsid w:val="006A077C"/>
    <w:rsid w:val="006A0BCF"/>
    <w:rsid w:val="006A4078"/>
    <w:rsid w:val="006A4565"/>
    <w:rsid w:val="006A46FE"/>
    <w:rsid w:val="006A7C16"/>
    <w:rsid w:val="006B0DD9"/>
    <w:rsid w:val="006B4EB4"/>
    <w:rsid w:val="006C166F"/>
    <w:rsid w:val="006C6EE4"/>
    <w:rsid w:val="006D1973"/>
    <w:rsid w:val="006D4237"/>
    <w:rsid w:val="006D54A5"/>
    <w:rsid w:val="006D570D"/>
    <w:rsid w:val="006E055B"/>
    <w:rsid w:val="006E1375"/>
    <w:rsid w:val="006E3C98"/>
    <w:rsid w:val="006E4FB1"/>
    <w:rsid w:val="006E623D"/>
    <w:rsid w:val="006E792C"/>
    <w:rsid w:val="006F1EA6"/>
    <w:rsid w:val="006F2CAB"/>
    <w:rsid w:val="006F3E20"/>
    <w:rsid w:val="006F4E0C"/>
    <w:rsid w:val="006F56EA"/>
    <w:rsid w:val="006F61EC"/>
    <w:rsid w:val="006F6CA8"/>
    <w:rsid w:val="00700CBA"/>
    <w:rsid w:val="00702848"/>
    <w:rsid w:val="00703629"/>
    <w:rsid w:val="007049F1"/>
    <w:rsid w:val="007062DD"/>
    <w:rsid w:val="00714D4E"/>
    <w:rsid w:val="00716714"/>
    <w:rsid w:val="00717705"/>
    <w:rsid w:val="00717D80"/>
    <w:rsid w:val="00722299"/>
    <w:rsid w:val="0072787D"/>
    <w:rsid w:val="00727BEC"/>
    <w:rsid w:val="00734736"/>
    <w:rsid w:val="007452BB"/>
    <w:rsid w:val="00745777"/>
    <w:rsid w:val="00752654"/>
    <w:rsid w:val="007526C7"/>
    <w:rsid w:val="007539B3"/>
    <w:rsid w:val="00760A60"/>
    <w:rsid w:val="007640B8"/>
    <w:rsid w:val="0077591F"/>
    <w:rsid w:val="00777B03"/>
    <w:rsid w:val="00780D5E"/>
    <w:rsid w:val="00781B84"/>
    <w:rsid w:val="007914AD"/>
    <w:rsid w:val="00792D54"/>
    <w:rsid w:val="00792DBE"/>
    <w:rsid w:val="00793E4F"/>
    <w:rsid w:val="007A0359"/>
    <w:rsid w:val="007A114D"/>
    <w:rsid w:val="007A7404"/>
    <w:rsid w:val="007B49F1"/>
    <w:rsid w:val="007B5523"/>
    <w:rsid w:val="007B745D"/>
    <w:rsid w:val="007C3ACC"/>
    <w:rsid w:val="007C5793"/>
    <w:rsid w:val="007D1F72"/>
    <w:rsid w:val="007D330C"/>
    <w:rsid w:val="007D4CE6"/>
    <w:rsid w:val="007D7579"/>
    <w:rsid w:val="007E089A"/>
    <w:rsid w:val="007E10FC"/>
    <w:rsid w:val="007E281C"/>
    <w:rsid w:val="007E3207"/>
    <w:rsid w:val="007F3276"/>
    <w:rsid w:val="007F41F1"/>
    <w:rsid w:val="0080173A"/>
    <w:rsid w:val="00804EB5"/>
    <w:rsid w:val="00806BFA"/>
    <w:rsid w:val="00811CD3"/>
    <w:rsid w:val="00812A42"/>
    <w:rsid w:val="0081504B"/>
    <w:rsid w:val="00815317"/>
    <w:rsid w:val="008200DF"/>
    <w:rsid w:val="008205CB"/>
    <w:rsid w:val="008216AB"/>
    <w:rsid w:val="008273F5"/>
    <w:rsid w:val="008278FE"/>
    <w:rsid w:val="00833310"/>
    <w:rsid w:val="00837DCE"/>
    <w:rsid w:val="00840C72"/>
    <w:rsid w:val="00842A40"/>
    <w:rsid w:val="00843822"/>
    <w:rsid w:val="008452C5"/>
    <w:rsid w:val="00851063"/>
    <w:rsid w:val="008512D2"/>
    <w:rsid w:val="00853F0E"/>
    <w:rsid w:val="008549F3"/>
    <w:rsid w:val="00855EF2"/>
    <w:rsid w:val="0085624B"/>
    <w:rsid w:val="00856A9F"/>
    <w:rsid w:val="00864822"/>
    <w:rsid w:val="0086618A"/>
    <w:rsid w:val="0086649C"/>
    <w:rsid w:val="00867FDF"/>
    <w:rsid w:val="00870BFF"/>
    <w:rsid w:val="00872905"/>
    <w:rsid w:val="0087327F"/>
    <w:rsid w:val="00874334"/>
    <w:rsid w:val="00875296"/>
    <w:rsid w:val="00876FCC"/>
    <w:rsid w:val="00877183"/>
    <w:rsid w:val="00880D5F"/>
    <w:rsid w:val="008845E0"/>
    <w:rsid w:val="00887372"/>
    <w:rsid w:val="00893156"/>
    <w:rsid w:val="00896C9A"/>
    <w:rsid w:val="008A14A5"/>
    <w:rsid w:val="008A23BE"/>
    <w:rsid w:val="008A258F"/>
    <w:rsid w:val="008A4B32"/>
    <w:rsid w:val="008B04D9"/>
    <w:rsid w:val="008B6B47"/>
    <w:rsid w:val="008B7183"/>
    <w:rsid w:val="008C115F"/>
    <w:rsid w:val="008C4645"/>
    <w:rsid w:val="008C58B2"/>
    <w:rsid w:val="008C59E5"/>
    <w:rsid w:val="008C59E8"/>
    <w:rsid w:val="008C5C8B"/>
    <w:rsid w:val="008D2E3E"/>
    <w:rsid w:val="008D36FF"/>
    <w:rsid w:val="008D5063"/>
    <w:rsid w:val="008D6DAD"/>
    <w:rsid w:val="008D6F11"/>
    <w:rsid w:val="008E34CC"/>
    <w:rsid w:val="008E5E04"/>
    <w:rsid w:val="008F0B7B"/>
    <w:rsid w:val="008F110F"/>
    <w:rsid w:val="008F3E42"/>
    <w:rsid w:val="008F4792"/>
    <w:rsid w:val="008F6677"/>
    <w:rsid w:val="0090329F"/>
    <w:rsid w:val="009079A6"/>
    <w:rsid w:val="00910412"/>
    <w:rsid w:val="009111B4"/>
    <w:rsid w:val="009158CD"/>
    <w:rsid w:val="00917691"/>
    <w:rsid w:val="00921CD4"/>
    <w:rsid w:val="00922D63"/>
    <w:rsid w:val="0092748C"/>
    <w:rsid w:val="009308A8"/>
    <w:rsid w:val="00931E65"/>
    <w:rsid w:val="009324C9"/>
    <w:rsid w:val="0093254A"/>
    <w:rsid w:val="00936498"/>
    <w:rsid w:val="0093736B"/>
    <w:rsid w:val="00937DB5"/>
    <w:rsid w:val="009508D0"/>
    <w:rsid w:val="00950BCA"/>
    <w:rsid w:val="00952023"/>
    <w:rsid w:val="00953305"/>
    <w:rsid w:val="0095661D"/>
    <w:rsid w:val="009625E3"/>
    <w:rsid w:val="0096613D"/>
    <w:rsid w:val="00967249"/>
    <w:rsid w:val="00967438"/>
    <w:rsid w:val="00967D11"/>
    <w:rsid w:val="00967D21"/>
    <w:rsid w:val="009702B1"/>
    <w:rsid w:val="00971E71"/>
    <w:rsid w:val="00975BF9"/>
    <w:rsid w:val="00980F0A"/>
    <w:rsid w:val="00982244"/>
    <w:rsid w:val="0098479D"/>
    <w:rsid w:val="00986083"/>
    <w:rsid w:val="0098757D"/>
    <w:rsid w:val="00987948"/>
    <w:rsid w:val="00987E40"/>
    <w:rsid w:val="00991885"/>
    <w:rsid w:val="009925A0"/>
    <w:rsid w:val="00993175"/>
    <w:rsid w:val="009A6C61"/>
    <w:rsid w:val="009B0B05"/>
    <w:rsid w:val="009B4660"/>
    <w:rsid w:val="009B5B7D"/>
    <w:rsid w:val="009B5CFE"/>
    <w:rsid w:val="009B694F"/>
    <w:rsid w:val="009C017A"/>
    <w:rsid w:val="009C0238"/>
    <w:rsid w:val="009C15F7"/>
    <w:rsid w:val="009C17E6"/>
    <w:rsid w:val="009C2A59"/>
    <w:rsid w:val="009C66A4"/>
    <w:rsid w:val="009D1F36"/>
    <w:rsid w:val="009D6567"/>
    <w:rsid w:val="009D68D4"/>
    <w:rsid w:val="009E1EBE"/>
    <w:rsid w:val="009E2F93"/>
    <w:rsid w:val="009E3177"/>
    <w:rsid w:val="009E3A50"/>
    <w:rsid w:val="009E5C38"/>
    <w:rsid w:val="009E69EA"/>
    <w:rsid w:val="009F3BA9"/>
    <w:rsid w:val="009F5195"/>
    <w:rsid w:val="009F6F92"/>
    <w:rsid w:val="00A04517"/>
    <w:rsid w:val="00A0608B"/>
    <w:rsid w:val="00A13BE6"/>
    <w:rsid w:val="00A15414"/>
    <w:rsid w:val="00A245A0"/>
    <w:rsid w:val="00A310CE"/>
    <w:rsid w:val="00A319ED"/>
    <w:rsid w:val="00A31C5C"/>
    <w:rsid w:val="00A33FEF"/>
    <w:rsid w:val="00A35EF2"/>
    <w:rsid w:val="00A3740D"/>
    <w:rsid w:val="00A40D06"/>
    <w:rsid w:val="00A40FD7"/>
    <w:rsid w:val="00A41AE3"/>
    <w:rsid w:val="00A42353"/>
    <w:rsid w:val="00A4325E"/>
    <w:rsid w:val="00A471FC"/>
    <w:rsid w:val="00A50A1F"/>
    <w:rsid w:val="00A6007A"/>
    <w:rsid w:val="00A619D2"/>
    <w:rsid w:val="00A702C7"/>
    <w:rsid w:val="00A70A32"/>
    <w:rsid w:val="00A749A5"/>
    <w:rsid w:val="00A75AC7"/>
    <w:rsid w:val="00A76547"/>
    <w:rsid w:val="00A77018"/>
    <w:rsid w:val="00A777C9"/>
    <w:rsid w:val="00A831AD"/>
    <w:rsid w:val="00A83F6E"/>
    <w:rsid w:val="00A85D09"/>
    <w:rsid w:val="00A979CD"/>
    <w:rsid w:val="00AA0DF2"/>
    <w:rsid w:val="00AA380A"/>
    <w:rsid w:val="00AA489F"/>
    <w:rsid w:val="00AA7358"/>
    <w:rsid w:val="00AA7566"/>
    <w:rsid w:val="00AB4448"/>
    <w:rsid w:val="00AB512C"/>
    <w:rsid w:val="00AB519A"/>
    <w:rsid w:val="00AB5DB4"/>
    <w:rsid w:val="00AB7771"/>
    <w:rsid w:val="00AC4816"/>
    <w:rsid w:val="00AC53CF"/>
    <w:rsid w:val="00AD1DCA"/>
    <w:rsid w:val="00AD2F58"/>
    <w:rsid w:val="00AE2630"/>
    <w:rsid w:val="00AE5480"/>
    <w:rsid w:val="00AE5911"/>
    <w:rsid w:val="00AE6C2C"/>
    <w:rsid w:val="00AF0207"/>
    <w:rsid w:val="00AF75F0"/>
    <w:rsid w:val="00B018F6"/>
    <w:rsid w:val="00B0308D"/>
    <w:rsid w:val="00B03CE0"/>
    <w:rsid w:val="00B03EB2"/>
    <w:rsid w:val="00B041BF"/>
    <w:rsid w:val="00B119AC"/>
    <w:rsid w:val="00B13A30"/>
    <w:rsid w:val="00B23E1D"/>
    <w:rsid w:val="00B24127"/>
    <w:rsid w:val="00B31E8F"/>
    <w:rsid w:val="00B33B1D"/>
    <w:rsid w:val="00B34F30"/>
    <w:rsid w:val="00B35F94"/>
    <w:rsid w:val="00B36D6A"/>
    <w:rsid w:val="00B374FB"/>
    <w:rsid w:val="00B40377"/>
    <w:rsid w:val="00B40719"/>
    <w:rsid w:val="00B41FF6"/>
    <w:rsid w:val="00B42E69"/>
    <w:rsid w:val="00B43251"/>
    <w:rsid w:val="00B44F9C"/>
    <w:rsid w:val="00B459CA"/>
    <w:rsid w:val="00B4608A"/>
    <w:rsid w:val="00B46FF5"/>
    <w:rsid w:val="00B50E66"/>
    <w:rsid w:val="00B51CA5"/>
    <w:rsid w:val="00B5259C"/>
    <w:rsid w:val="00B540A2"/>
    <w:rsid w:val="00B57AB9"/>
    <w:rsid w:val="00B625DB"/>
    <w:rsid w:val="00B70C6B"/>
    <w:rsid w:val="00B7275D"/>
    <w:rsid w:val="00B76596"/>
    <w:rsid w:val="00B8077A"/>
    <w:rsid w:val="00B808E8"/>
    <w:rsid w:val="00B8091C"/>
    <w:rsid w:val="00B82555"/>
    <w:rsid w:val="00B83101"/>
    <w:rsid w:val="00B83A51"/>
    <w:rsid w:val="00B84F57"/>
    <w:rsid w:val="00B858B0"/>
    <w:rsid w:val="00B86051"/>
    <w:rsid w:val="00B871FE"/>
    <w:rsid w:val="00B8745D"/>
    <w:rsid w:val="00B92837"/>
    <w:rsid w:val="00B95A35"/>
    <w:rsid w:val="00BA0DF5"/>
    <w:rsid w:val="00BA1322"/>
    <w:rsid w:val="00BA4DCD"/>
    <w:rsid w:val="00BA7D85"/>
    <w:rsid w:val="00BB35B6"/>
    <w:rsid w:val="00BB7DDE"/>
    <w:rsid w:val="00BC049B"/>
    <w:rsid w:val="00BC2F2D"/>
    <w:rsid w:val="00BC6393"/>
    <w:rsid w:val="00BD27ED"/>
    <w:rsid w:val="00BD5D5E"/>
    <w:rsid w:val="00BD63F5"/>
    <w:rsid w:val="00BE07D5"/>
    <w:rsid w:val="00BE0987"/>
    <w:rsid w:val="00BE0F72"/>
    <w:rsid w:val="00BE5747"/>
    <w:rsid w:val="00BF109A"/>
    <w:rsid w:val="00BF32C1"/>
    <w:rsid w:val="00BF5908"/>
    <w:rsid w:val="00BF5B04"/>
    <w:rsid w:val="00BF6E95"/>
    <w:rsid w:val="00BF7009"/>
    <w:rsid w:val="00C02EC6"/>
    <w:rsid w:val="00C044D2"/>
    <w:rsid w:val="00C0680A"/>
    <w:rsid w:val="00C12A32"/>
    <w:rsid w:val="00C12E73"/>
    <w:rsid w:val="00C2521D"/>
    <w:rsid w:val="00C25F29"/>
    <w:rsid w:val="00C323E8"/>
    <w:rsid w:val="00C33B04"/>
    <w:rsid w:val="00C34CD7"/>
    <w:rsid w:val="00C37D92"/>
    <w:rsid w:val="00C4093C"/>
    <w:rsid w:val="00C40CC4"/>
    <w:rsid w:val="00C43AD2"/>
    <w:rsid w:val="00C44847"/>
    <w:rsid w:val="00C52EAB"/>
    <w:rsid w:val="00C54B97"/>
    <w:rsid w:val="00C60E13"/>
    <w:rsid w:val="00C66A2D"/>
    <w:rsid w:val="00C70377"/>
    <w:rsid w:val="00C7067A"/>
    <w:rsid w:val="00C710F2"/>
    <w:rsid w:val="00C7153C"/>
    <w:rsid w:val="00C72194"/>
    <w:rsid w:val="00C724D3"/>
    <w:rsid w:val="00C74663"/>
    <w:rsid w:val="00C757C4"/>
    <w:rsid w:val="00C80B3D"/>
    <w:rsid w:val="00C8174D"/>
    <w:rsid w:val="00CA15FC"/>
    <w:rsid w:val="00CA56CC"/>
    <w:rsid w:val="00CB08D7"/>
    <w:rsid w:val="00CB1396"/>
    <w:rsid w:val="00CB473E"/>
    <w:rsid w:val="00CB70D0"/>
    <w:rsid w:val="00CB7134"/>
    <w:rsid w:val="00CC1908"/>
    <w:rsid w:val="00CC1997"/>
    <w:rsid w:val="00CD531C"/>
    <w:rsid w:val="00CD5ACC"/>
    <w:rsid w:val="00CD71FA"/>
    <w:rsid w:val="00CD7FB0"/>
    <w:rsid w:val="00CE1725"/>
    <w:rsid w:val="00CE5496"/>
    <w:rsid w:val="00CE56B3"/>
    <w:rsid w:val="00CF572E"/>
    <w:rsid w:val="00CF7C24"/>
    <w:rsid w:val="00CF7EEA"/>
    <w:rsid w:val="00D01D42"/>
    <w:rsid w:val="00D05435"/>
    <w:rsid w:val="00D06E67"/>
    <w:rsid w:val="00D072AC"/>
    <w:rsid w:val="00D10365"/>
    <w:rsid w:val="00D11159"/>
    <w:rsid w:val="00D11387"/>
    <w:rsid w:val="00D1458D"/>
    <w:rsid w:val="00D16733"/>
    <w:rsid w:val="00D21B41"/>
    <w:rsid w:val="00D2391A"/>
    <w:rsid w:val="00D30354"/>
    <w:rsid w:val="00D32551"/>
    <w:rsid w:val="00D36A71"/>
    <w:rsid w:val="00D37B6E"/>
    <w:rsid w:val="00D43F19"/>
    <w:rsid w:val="00D43F34"/>
    <w:rsid w:val="00D44409"/>
    <w:rsid w:val="00D4440F"/>
    <w:rsid w:val="00D44C86"/>
    <w:rsid w:val="00D54852"/>
    <w:rsid w:val="00D5648C"/>
    <w:rsid w:val="00D6254C"/>
    <w:rsid w:val="00D64185"/>
    <w:rsid w:val="00D645B8"/>
    <w:rsid w:val="00D654B3"/>
    <w:rsid w:val="00D71D55"/>
    <w:rsid w:val="00D74D69"/>
    <w:rsid w:val="00D7623F"/>
    <w:rsid w:val="00D76B05"/>
    <w:rsid w:val="00D76C03"/>
    <w:rsid w:val="00D80518"/>
    <w:rsid w:val="00D80EE1"/>
    <w:rsid w:val="00D927A3"/>
    <w:rsid w:val="00D94944"/>
    <w:rsid w:val="00D96FA9"/>
    <w:rsid w:val="00DA2C65"/>
    <w:rsid w:val="00DA570D"/>
    <w:rsid w:val="00DA5AE9"/>
    <w:rsid w:val="00DB2B69"/>
    <w:rsid w:val="00DB40DB"/>
    <w:rsid w:val="00DB5578"/>
    <w:rsid w:val="00DC30F4"/>
    <w:rsid w:val="00DC443A"/>
    <w:rsid w:val="00DD2B4F"/>
    <w:rsid w:val="00DD3BD8"/>
    <w:rsid w:val="00DE2F21"/>
    <w:rsid w:val="00DE377F"/>
    <w:rsid w:val="00DE51FA"/>
    <w:rsid w:val="00DE7413"/>
    <w:rsid w:val="00DF0906"/>
    <w:rsid w:val="00DF175C"/>
    <w:rsid w:val="00DF1968"/>
    <w:rsid w:val="00DF2EFD"/>
    <w:rsid w:val="00DF7AE1"/>
    <w:rsid w:val="00E01B51"/>
    <w:rsid w:val="00E01FB3"/>
    <w:rsid w:val="00E02897"/>
    <w:rsid w:val="00E02DA2"/>
    <w:rsid w:val="00E03C98"/>
    <w:rsid w:val="00E0658C"/>
    <w:rsid w:val="00E07D9C"/>
    <w:rsid w:val="00E100D0"/>
    <w:rsid w:val="00E176E8"/>
    <w:rsid w:val="00E2148B"/>
    <w:rsid w:val="00E24F85"/>
    <w:rsid w:val="00E25606"/>
    <w:rsid w:val="00E268AB"/>
    <w:rsid w:val="00E30194"/>
    <w:rsid w:val="00E305C8"/>
    <w:rsid w:val="00E36970"/>
    <w:rsid w:val="00E41E0E"/>
    <w:rsid w:val="00E43E0A"/>
    <w:rsid w:val="00E45187"/>
    <w:rsid w:val="00E45344"/>
    <w:rsid w:val="00E45676"/>
    <w:rsid w:val="00E4628C"/>
    <w:rsid w:val="00E479EC"/>
    <w:rsid w:val="00E51ED4"/>
    <w:rsid w:val="00E5756C"/>
    <w:rsid w:val="00E60067"/>
    <w:rsid w:val="00E61CF5"/>
    <w:rsid w:val="00E6293B"/>
    <w:rsid w:val="00E644DF"/>
    <w:rsid w:val="00E72603"/>
    <w:rsid w:val="00E75C34"/>
    <w:rsid w:val="00E75CC3"/>
    <w:rsid w:val="00E829F8"/>
    <w:rsid w:val="00E8331C"/>
    <w:rsid w:val="00E83E54"/>
    <w:rsid w:val="00E85125"/>
    <w:rsid w:val="00E85FF2"/>
    <w:rsid w:val="00E924B5"/>
    <w:rsid w:val="00E9327A"/>
    <w:rsid w:val="00E95C53"/>
    <w:rsid w:val="00E96753"/>
    <w:rsid w:val="00E967FD"/>
    <w:rsid w:val="00E975B5"/>
    <w:rsid w:val="00EA1C59"/>
    <w:rsid w:val="00EA535A"/>
    <w:rsid w:val="00EA5707"/>
    <w:rsid w:val="00EA5899"/>
    <w:rsid w:val="00EA66BB"/>
    <w:rsid w:val="00EA6A9C"/>
    <w:rsid w:val="00EA6E1D"/>
    <w:rsid w:val="00EA7476"/>
    <w:rsid w:val="00EA7FC1"/>
    <w:rsid w:val="00EB3BA8"/>
    <w:rsid w:val="00EB4965"/>
    <w:rsid w:val="00EB4B7D"/>
    <w:rsid w:val="00EB5C94"/>
    <w:rsid w:val="00EC1A55"/>
    <w:rsid w:val="00EC47DF"/>
    <w:rsid w:val="00ED2097"/>
    <w:rsid w:val="00ED3699"/>
    <w:rsid w:val="00ED397E"/>
    <w:rsid w:val="00ED5016"/>
    <w:rsid w:val="00ED6479"/>
    <w:rsid w:val="00EE00E4"/>
    <w:rsid w:val="00EE152F"/>
    <w:rsid w:val="00EE3775"/>
    <w:rsid w:val="00EE4864"/>
    <w:rsid w:val="00EE69C2"/>
    <w:rsid w:val="00EF07BB"/>
    <w:rsid w:val="00EF3952"/>
    <w:rsid w:val="00EF3ED8"/>
    <w:rsid w:val="00F01914"/>
    <w:rsid w:val="00F01974"/>
    <w:rsid w:val="00F056D1"/>
    <w:rsid w:val="00F05F26"/>
    <w:rsid w:val="00F06DA2"/>
    <w:rsid w:val="00F12654"/>
    <w:rsid w:val="00F13A4F"/>
    <w:rsid w:val="00F148BA"/>
    <w:rsid w:val="00F20DB8"/>
    <w:rsid w:val="00F2281C"/>
    <w:rsid w:val="00F2323B"/>
    <w:rsid w:val="00F267EA"/>
    <w:rsid w:val="00F31BBC"/>
    <w:rsid w:val="00F31E0C"/>
    <w:rsid w:val="00F34ADF"/>
    <w:rsid w:val="00F358D1"/>
    <w:rsid w:val="00F3745D"/>
    <w:rsid w:val="00F37599"/>
    <w:rsid w:val="00F40777"/>
    <w:rsid w:val="00F41DE3"/>
    <w:rsid w:val="00F4360C"/>
    <w:rsid w:val="00F43AD2"/>
    <w:rsid w:val="00F43D5B"/>
    <w:rsid w:val="00F526ED"/>
    <w:rsid w:val="00F5517F"/>
    <w:rsid w:val="00F613DC"/>
    <w:rsid w:val="00F65F92"/>
    <w:rsid w:val="00F70C48"/>
    <w:rsid w:val="00F70CD8"/>
    <w:rsid w:val="00F715B4"/>
    <w:rsid w:val="00F75544"/>
    <w:rsid w:val="00F85423"/>
    <w:rsid w:val="00F91A08"/>
    <w:rsid w:val="00F959A7"/>
    <w:rsid w:val="00FA0088"/>
    <w:rsid w:val="00FA5668"/>
    <w:rsid w:val="00FB2F60"/>
    <w:rsid w:val="00FB3671"/>
    <w:rsid w:val="00FB5A61"/>
    <w:rsid w:val="00FC2C5E"/>
    <w:rsid w:val="00FC2E30"/>
    <w:rsid w:val="00FC35E6"/>
    <w:rsid w:val="00FC4630"/>
    <w:rsid w:val="00FC5530"/>
    <w:rsid w:val="00FD0E4F"/>
    <w:rsid w:val="00FD16EE"/>
    <w:rsid w:val="00FD3BA5"/>
    <w:rsid w:val="00FD7714"/>
    <w:rsid w:val="00FD7A72"/>
    <w:rsid w:val="00FE3EB9"/>
    <w:rsid w:val="00FE48A0"/>
    <w:rsid w:val="00FE5E6A"/>
    <w:rsid w:val="00FF0B02"/>
    <w:rsid w:val="00FF0F9F"/>
    <w:rsid w:val="00FF2728"/>
    <w:rsid w:val="00FF5E8E"/>
    <w:rsid w:val="00FF6BA2"/>
    <w:rsid w:val="00FF71A2"/>
    <w:rsid w:val="00FF79BC"/>
    <w:rsid w:val="0EE7C890"/>
    <w:rsid w:val="18F0E746"/>
    <w:rsid w:val="190519F2"/>
    <w:rsid w:val="1938B72A"/>
    <w:rsid w:val="22A07E9E"/>
    <w:rsid w:val="22B28F0D"/>
    <w:rsid w:val="250EECBA"/>
    <w:rsid w:val="25AD2F96"/>
    <w:rsid w:val="29DE38A4"/>
    <w:rsid w:val="32BD1E5F"/>
    <w:rsid w:val="33F78A5B"/>
    <w:rsid w:val="3605835F"/>
    <w:rsid w:val="37C5882E"/>
    <w:rsid w:val="3A400E65"/>
    <w:rsid w:val="3C9689A4"/>
    <w:rsid w:val="54162F9E"/>
    <w:rsid w:val="557A474E"/>
    <w:rsid w:val="581BA80E"/>
    <w:rsid w:val="5A6C6075"/>
    <w:rsid w:val="5D92FF38"/>
    <w:rsid w:val="5EC7070B"/>
    <w:rsid w:val="60322C84"/>
    <w:rsid w:val="62AC3739"/>
    <w:rsid w:val="68BE0837"/>
    <w:rsid w:val="6E0560B1"/>
    <w:rsid w:val="6FC9E041"/>
    <w:rsid w:val="796DE918"/>
    <w:rsid w:val="7A3FE388"/>
    <w:rsid w:val="7B228B86"/>
    <w:rsid w:val="7DA07EBF"/>
    <w:rsid w:val="7E75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80BAB"/>
  <w15:docId w15:val="{5D6E346B-E4A4-47C8-8531-CDD89CFE0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75B5"/>
    <w:rPr>
      <w:rFonts w:ascii="Arial" w:hAnsi="Arial"/>
      <w:sz w:val="22"/>
      <w:lang w:val="fr-FR"/>
    </w:rPr>
  </w:style>
  <w:style w:type="paragraph" w:styleId="Heading1">
    <w:name w:val="heading 1"/>
    <w:basedOn w:val="Heading2"/>
    <w:next w:val="Normal"/>
    <w:link w:val="Heading1Char"/>
    <w:autoRedefine/>
    <w:qFormat/>
    <w:rsid w:val="00AA7358"/>
    <w:pPr>
      <w:numPr>
        <w:ilvl w:val="0"/>
      </w:numPr>
      <w:outlineLvl w:val="0"/>
    </w:pPr>
    <w:rPr>
      <w:sz w:val="26"/>
      <w:lang w:val="en-GB"/>
    </w:rPr>
  </w:style>
  <w:style w:type="paragraph" w:styleId="Heading2">
    <w:name w:val="heading 2"/>
    <w:basedOn w:val="Normal"/>
    <w:next w:val="Titolofuorisequenza"/>
    <w:link w:val="Heading2Char"/>
    <w:autoRedefine/>
    <w:qFormat/>
    <w:rsid w:val="00AA7358"/>
    <w:pPr>
      <w:keepNext/>
      <w:numPr>
        <w:ilvl w:val="1"/>
        <w:numId w:val="15"/>
      </w:numPr>
      <w:spacing w:before="240" w:after="60"/>
      <w:jc w:val="both"/>
      <w:outlineLvl w:val="1"/>
    </w:pPr>
    <w:rPr>
      <w:b/>
      <w:sz w:val="24"/>
    </w:rPr>
  </w:style>
  <w:style w:type="paragraph" w:styleId="Heading3">
    <w:name w:val="heading 3"/>
    <w:basedOn w:val="Normal"/>
    <w:next w:val="Paragrafo"/>
    <w:link w:val="Heading3Char"/>
    <w:autoRedefine/>
    <w:qFormat/>
    <w:rsid w:val="00AA7358"/>
    <w:pPr>
      <w:keepNext/>
      <w:numPr>
        <w:ilvl w:val="2"/>
        <w:numId w:val="32"/>
      </w:numPr>
      <w:spacing w:before="240" w:after="60"/>
      <w:jc w:val="both"/>
      <w:outlineLvl w:val="2"/>
    </w:pPr>
    <w:rPr>
      <w:b/>
    </w:rPr>
  </w:style>
  <w:style w:type="paragraph" w:styleId="Heading4">
    <w:name w:val="heading 4"/>
    <w:basedOn w:val="Normal"/>
    <w:next w:val="Paragrafo"/>
    <w:autoRedefine/>
    <w:qFormat/>
    <w:rsid w:val="00D36A71"/>
    <w:pPr>
      <w:keepNext/>
      <w:numPr>
        <w:ilvl w:val="3"/>
        <w:numId w:val="32"/>
      </w:numPr>
      <w:spacing w:before="120" w:after="20"/>
      <w:jc w:val="both"/>
      <w:outlineLvl w:val="3"/>
    </w:pPr>
    <w:rPr>
      <w:b/>
      <w:spacing w:val="4"/>
      <w:sz w:val="20"/>
    </w:rPr>
  </w:style>
  <w:style w:type="paragraph" w:styleId="Heading5">
    <w:name w:val="heading 5"/>
    <w:basedOn w:val="Normal"/>
    <w:next w:val="Paragrafo"/>
    <w:autoRedefine/>
    <w:qFormat/>
    <w:rsid w:val="00D36A71"/>
    <w:pPr>
      <w:keepNext/>
      <w:numPr>
        <w:ilvl w:val="4"/>
        <w:numId w:val="32"/>
      </w:numPr>
      <w:spacing w:before="60" w:after="60"/>
      <w:outlineLvl w:val="4"/>
    </w:pPr>
    <w:rPr>
      <w:b/>
      <w:spacing w:val="4"/>
      <w:sz w:val="18"/>
    </w:rPr>
  </w:style>
  <w:style w:type="paragraph" w:styleId="Heading6">
    <w:name w:val="heading 6"/>
    <w:basedOn w:val="Normal"/>
    <w:next w:val="Paragrafo"/>
    <w:autoRedefine/>
    <w:qFormat/>
    <w:rsid w:val="00D36A71"/>
    <w:pPr>
      <w:keepNext/>
      <w:numPr>
        <w:ilvl w:val="5"/>
        <w:numId w:val="32"/>
      </w:numPr>
      <w:spacing w:before="60" w:after="60"/>
      <w:outlineLvl w:val="5"/>
    </w:pPr>
    <w:rPr>
      <w:sz w:val="18"/>
    </w:rPr>
  </w:style>
  <w:style w:type="paragraph" w:styleId="Heading7">
    <w:name w:val="heading 7"/>
    <w:basedOn w:val="Normal"/>
    <w:next w:val="Normal"/>
    <w:qFormat/>
    <w:rsid w:val="003A2985"/>
    <w:pPr>
      <w:widowControl w:val="0"/>
      <w:numPr>
        <w:ilvl w:val="6"/>
        <w:numId w:val="1"/>
      </w:numPr>
      <w:spacing w:before="240" w:after="60"/>
      <w:jc w:val="both"/>
      <w:outlineLvl w:val="6"/>
    </w:pPr>
    <w:rPr>
      <w:spacing w:val="16"/>
      <w:sz w:val="24"/>
      <w:lang w:val="en-GB"/>
    </w:rPr>
  </w:style>
  <w:style w:type="paragraph" w:styleId="Heading8">
    <w:name w:val="heading 8"/>
    <w:basedOn w:val="Normal"/>
    <w:next w:val="Normal"/>
    <w:qFormat/>
    <w:rsid w:val="003A2985"/>
    <w:pPr>
      <w:widowControl w:val="0"/>
      <w:numPr>
        <w:ilvl w:val="7"/>
        <w:numId w:val="1"/>
      </w:numPr>
      <w:spacing w:before="240" w:after="60"/>
      <w:jc w:val="both"/>
      <w:outlineLvl w:val="7"/>
    </w:pPr>
    <w:rPr>
      <w:i/>
      <w:spacing w:val="16"/>
      <w:sz w:val="24"/>
      <w:lang w:val="en-GB"/>
    </w:rPr>
  </w:style>
  <w:style w:type="paragraph" w:styleId="Heading9">
    <w:name w:val="heading 9"/>
    <w:basedOn w:val="Normal"/>
    <w:next w:val="Normal"/>
    <w:qFormat/>
    <w:rsid w:val="000E370A"/>
    <w:pPr>
      <w:keepNext/>
      <w:autoSpaceDE w:val="0"/>
      <w:autoSpaceDN w:val="0"/>
      <w:adjustRightInd w:val="0"/>
      <w:jc w:val="center"/>
      <w:outlineLvl w:val="8"/>
    </w:pPr>
    <w:rPr>
      <w:rFonts w:ascii="Tahoma" w:hAnsi="Tahoma"/>
      <w:i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A2985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rsid w:val="003A2985"/>
    <w:pPr>
      <w:tabs>
        <w:tab w:val="center" w:pos="4819"/>
        <w:tab w:val="right" w:pos="9638"/>
      </w:tabs>
    </w:pPr>
  </w:style>
  <w:style w:type="paragraph" w:styleId="BodyText">
    <w:name w:val="Body Text"/>
    <w:basedOn w:val="Normal"/>
    <w:rsid w:val="003A2985"/>
    <w:pPr>
      <w:spacing w:line="360" w:lineRule="auto"/>
      <w:jc w:val="both"/>
    </w:pPr>
    <w:rPr>
      <w:rFonts w:ascii="Times New Roman" w:hAnsi="Times New Roman"/>
      <w:sz w:val="24"/>
    </w:rPr>
  </w:style>
  <w:style w:type="character" w:styleId="PageNumber">
    <w:name w:val="page number"/>
    <w:basedOn w:val="DefaultParagraphFont"/>
    <w:rsid w:val="003A2985"/>
  </w:style>
  <w:style w:type="paragraph" w:styleId="BodyTextIndent">
    <w:name w:val="Body Text Indent"/>
    <w:basedOn w:val="Normal"/>
    <w:rsid w:val="003A2985"/>
    <w:pPr>
      <w:tabs>
        <w:tab w:val="left" w:pos="709"/>
      </w:tabs>
      <w:ind w:left="709" w:hanging="709"/>
      <w:jc w:val="both"/>
    </w:pPr>
    <w:rPr>
      <w:b/>
      <w:sz w:val="24"/>
    </w:rPr>
  </w:style>
  <w:style w:type="paragraph" w:styleId="BodyTextIndent2">
    <w:name w:val="Body Text Indent 2"/>
    <w:basedOn w:val="Normal"/>
    <w:rsid w:val="003A2985"/>
    <w:pPr>
      <w:tabs>
        <w:tab w:val="left" w:pos="851"/>
      </w:tabs>
      <w:spacing w:before="60" w:after="60"/>
      <w:ind w:left="851" w:hanging="851"/>
      <w:jc w:val="both"/>
    </w:pPr>
    <w:rPr>
      <w:b/>
      <w:i/>
      <w:sz w:val="24"/>
    </w:rPr>
  </w:style>
  <w:style w:type="paragraph" w:styleId="BodyText2">
    <w:name w:val="Body Text 2"/>
    <w:basedOn w:val="Normal"/>
    <w:rsid w:val="003A2985"/>
    <w:pPr>
      <w:ind w:right="-1"/>
      <w:jc w:val="both"/>
    </w:pPr>
    <w:rPr>
      <w:sz w:val="24"/>
    </w:rPr>
  </w:style>
  <w:style w:type="paragraph" w:styleId="BodyText3">
    <w:name w:val="Body Text 3"/>
    <w:basedOn w:val="Normal"/>
    <w:rsid w:val="003A2985"/>
    <w:pPr>
      <w:tabs>
        <w:tab w:val="left" w:pos="567"/>
      </w:tabs>
      <w:spacing w:before="60" w:after="60"/>
      <w:jc w:val="both"/>
    </w:pPr>
    <w:rPr>
      <w:rFonts w:ascii="Tahoma" w:hAnsi="Tahoma"/>
      <w:b/>
    </w:rPr>
  </w:style>
  <w:style w:type="paragraph" w:styleId="BalloonText">
    <w:name w:val="Balloon Text"/>
    <w:basedOn w:val="Normal"/>
    <w:semiHidden/>
    <w:rsid w:val="003A2985"/>
    <w:rPr>
      <w:rFonts w:ascii="Tahoma" w:hAnsi="Tahoma" w:cs="Tahoma"/>
      <w:sz w:val="16"/>
      <w:szCs w:val="16"/>
    </w:rPr>
  </w:style>
  <w:style w:type="paragraph" w:customStyle="1" w:styleId="alfalist">
    <w:name w:val="alfalist"/>
    <w:basedOn w:val="pointlist"/>
    <w:rsid w:val="003A2985"/>
    <w:pPr>
      <w:numPr>
        <w:numId w:val="2"/>
      </w:numPr>
      <w:tabs>
        <w:tab w:val="left" w:pos="425"/>
        <w:tab w:val="num" w:pos="990"/>
      </w:tabs>
      <w:ind w:left="990" w:hanging="990"/>
    </w:pPr>
  </w:style>
  <w:style w:type="paragraph" w:customStyle="1" w:styleId="pointlist">
    <w:name w:val="point list"/>
    <w:basedOn w:val="Normal1"/>
    <w:rsid w:val="003A2985"/>
    <w:pPr>
      <w:tabs>
        <w:tab w:val="left" w:pos="425"/>
      </w:tabs>
      <w:spacing w:before="40" w:after="20"/>
      <w:ind w:left="425" w:hanging="425"/>
      <w:jc w:val="left"/>
    </w:pPr>
    <w:rPr>
      <w:spacing w:val="0"/>
    </w:rPr>
  </w:style>
  <w:style w:type="paragraph" w:customStyle="1" w:styleId="Normal1">
    <w:name w:val="Normal1"/>
    <w:basedOn w:val="Normal"/>
    <w:rsid w:val="003A2985"/>
    <w:pPr>
      <w:spacing w:before="60" w:after="60"/>
      <w:jc w:val="both"/>
    </w:pPr>
    <w:rPr>
      <w:i/>
      <w:color w:val="000080"/>
      <w:spacing w:val="4"/>
      <w:lang w:val="en-GB"/>
    </w:rPr>
  </w:style>
  <w:style w:type="paragraph" w:customStyle="1" w:styleId="Title2">
    <w:name w:val="Title 2"/>
    <w:basedOn w:val="Normal1"/>
    <w:next w:val="summary"/>
    <w:rsid w:val="003A2985"/>
    <w:pPr>
      <w:tabs>
        <w:tab w:val="left" w:pos="425"/>
      </w:tabs>
      <w:spacing w:before="120" w:after="120"/>
      <w:ind w:left="425" w:hanging="425"/>
      <w:jc w:val="left"/>
    </w:pPr>
    <w:rPr>
      <w:b/>
      <w:caps/>
      <w:sz w:val="24"/>
    </w:rPr>
  </w:style>
  <w:style w:type="paragraph" w:customStyle="1" w:styleId="summary">
    <w:name w:val="summary"/>
    <w:basedOn w:val="Normal1"/>
    <w:next w:val="Summ3"/>
    <w:rsid w:val="003A2985"/>
    <w:pPr>
      <w:spacing w:before="120"/>
      <w:jc w:val="left"/>
    </w:pPr>
    <w:rPr>
      <w:b/>
      <w:sz w:val="24"/>
    </w:rPr>
  </w:style>
  <w:style w:type="paragraph" w:customStyle="1" w:styleId="Summ3">
    <w:name w:val="Summ 3"/>
    <w:basedOn w:val="Normal1"/>
    <w:next w:val="Normal1"/>
    <w:rsid w:val="003A2985"/>
    <w:pPr>
      <w:tabs>
        <w:tab w:val="left" w:pos="709"/>
      </w:tabs>
      <w:spacing w:before="40" w:after="0"/>
      <w:ind w:left="709" w:hanging="709"/>
      <w:jc w:val="left"/>
    </w:pPr>
    <w:rPr>
      <w:i w:val="0"/>
    </w:rPr>
  </w:style>
  <w:style w:type="paragraph" w:customStyle="1" w:styleId="Stileelencopunti">
    <w:name w:val="Stile elenco punti"/>
    <w:basedOn w:val="Normal"/>
    <w:rsid w:val="003A2985"/>
    <w:pPr>
      <w:numPr>
        <w:numId w:val="4"/>
      </w:numPr>
      <w:spacing w:line="260" w:lineRule="atLeast"/>
      <w:jc w:val="both"/>
    </w:pPr>
  </w:style>
  <w:style w:type="paragraph" w:customStyle="1" w:styleId="Stileelencopunti2">
    <w:name w:val="Stile elenco punti 2"/>
    <w:basedOn w:val="Stileelencopunti"/>
    <w:rsid w:val="003A2985"/>
    <w:pPr>
      <w:numPr>
        <w:numId w:val="3"/>
      </w:numPr>
      <w:tabs>
        <w:tab w:val="clear" w:pos="360"/>
        <w:tab w:val="num" w:pos="426"/>
      </w:tabs>
      <w:spacing w:before="60"/>
      <w:ind w:left="426" w:hanging="216"/>
    </w:pPr>
  </w:style>
  <w:style w:type="paragraph" w:customStyle="1" w:styleId="Stile1">
    <w:name w:val="Stile1"/>
    <w:basedOn w:val="Normal"/>
    <w:rsid w:val="003A2985"/>
    <w:pPr>
      <w:spacing w:before="60" w:line="260" w:lineRule="atLeast"/>
      <w:jc w:val="both"/>
    </w:pPr>
  </w:style>
  <w:style w:type="paragraph" w:customStyle="1" w:styleId="Nota">
    <w:name w:val="Nota"/>
    <w:basedOn w:val="Paragrafo"/>
    <w:next w:val="Paragrafo"/>
    <w:link w:val="NotaCarattere"/>
    <w:rsid w:val="003A10B9"/>
    <w:pPr>
      <w:shd w:val="clear" w:color="auto" w:fill="CCCCCC"/>
      <w:spacing w:before="120"/>
      <w:ind w:left="851" w:hanging="851"/>
      <w:contextualSpacing/>
    </w:pPr>
    <w:rPr>
      <w:i/>
    </w:rPr>
  </w:style>
  <w:style w:type="character" w:styleId="CommentReference">
    <w:name w:val="annotation reference"/>
    <w:basedOn w:val="DefaultParagraphFont"/>
    <w:semiHidden/>
    <w:rsid w:val="0070284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702848"/>
    <w:rPr>
      <w:sz w:val="20"/>
    </w:rPr>
  </w:style>
  <w:style w:type="character" w:customStyle="1" w:styleId="Taginvisibile">
    <w:name w:val="Tag invisibile"/>
    <w:basedOn w:val="DefaultParagraphFont"/>
    <w:rsid w:val="003B7C8F"/>
    <w:rPr>
      <w:rFonts w:ascii="Times New Roman" w:hAnsi="Times New Roman"/>
      <w:vanish/>
    </w:rPr>
  </w:style>
  <w:style w:type="paragraph" w:customStyle="1" w:styleId="TestoTR">
    <w:name w:val="Testo TR"/>
    <w:basedOn w:val="Normal"/>
    <w:link w:val="TestoTRCarattere"/>
    <w:rsid w:val="003B7C8F"/>
    <w:pPr>
      <w:jc w:val="center"/>
    </w:pPr>
    <w:rPr>
      <w:sz w:val="24"/>
    </w:rPr>
  </w:style>
  <w:style w:type="character" w:customStyle="1" w:styleId="NotaCarattere">
    <w:name w:val="Nota Carattere"/>
    <w:basedOn w:val="DefaultParagraphFont"/>
    <w:link w:val="Nota"/>
    <w:rsid w:val="003A10B9"/>
    <w:rPr>
      <w:rFonts w:ascii="Arial" w:hAnsi="Arial"/>
      <w:i/>
      <w:sz w:val="18"/>
      <w:lang w:val="it-IT" w:eastAsia="it-IT" w:bidi="ar-SA"/>
    </w:rPr>
  </w:style>
  <w:style w:type="character" w:customStyle="1" w:styleId="TestoTRCarattere">
    <w:name w:val="Testo TR Carattere"/>
    <w:basedOn w:val="DefaultParagraphFont"/>
    <w:link w:val="TestoTR"/>
    <w:rsid w:val="003B7C8F"/>
    <w:rPr>
      <w:rFonts w:ascii="Arial" w:hAnsi="Arial"/>
      <w:sz w:val="24"/>
      <w:lang w:val="it-IT" w:eastAsia="it-IT" w:bidi="ar-SA"/>
    </w:rPr>
  </w:style>
  <w:style w:type="paragraph" w:customStyle="1" w:styleId="Titoloparte">
    <w:name w:val="Titolo parte"/>
    <w:basedOn w:val="Normal"/>
    <w:link w:val="TitoloparteCarattere"/>
    <w:rsid w:val="00374A4B"/>
    <w:pPr>
      <w:spacing w:after="60"/>
      <w:jc w:val="center"/>
    </w:pPr>
    <w:rPr>
      <w:i/>
      <w:sz w:val="20"/>
      <w:szCs w:val="22"/>
    </w:rPr>
  </w:style>
  <w:style w:type="paragraph" w:customStyle="1" w:styleId="datapagina">
    <w:name w:val="datapagina"/>
    <w:basedOn w:val="Normal"/>
    <w:rsid w:val="003B7C8F"/>
    <w:pPr>
      <w:jc w:val="center"/>
    </w:pPr>
    <w:rPr>
      <w:rFonts w:ascii="Tahoma" w:hAnsi="Tahoma"/>
      <w:sz w:val="18"/>
      <w:szCs w:val="18"/>
    </w:rPr>
  </w:style>
  <w:style w:type="paragraph" w:customStyle="1" w:styleId="numerocapitolo">
    <w:name w:val="numerocapitolo"/>
    <w:basedOn w:val="Header"/>
    <w:rsid w:val="00DC30F4"/>
    <w:pPr>
      <w:jc w:val="right"/>
    </w:pPr>
    <w:rPr>
      <w:b/>
      <w:sz w:val="48"/>
      <w:szCs w:val="24"/>
    </w:rPr>
  </w:style>
  <w:style w:type="paragraph" w:customStyle="1" w:styleId="titolocapitolo">
    <w:name w:val="titolocapitolo"/>
    <w:basedOn w:val="Normal"/>
    <w:link w:val="titolocapitoloCarattere"/>
    <w:rsid w:val="00E5756C"/>
    <w:pPr>
      <w:keepNext/>
      <w:jc w:val="center"/>
    </w:pPr>
    <w:rPr>
      <w:b/>
    </w:rPr>
  </w:style>
  <w:style w:type="paragraph" w:customStyle="1" w:styleId="Logo">
    <w:name w:val="Logo"/>
    <w:basedOn w:val="Normal"/>
    <w:rsid w:val="00A310CE"/>
    <w:pPr>
      <w:jc w:val="center"/>
    </w:pPr>
    <w:rPr>
      <w:szCs w:val="22"/>
      <w:lang w:val="en-GB"/>
    </w:rPr>
  </w:style>
  <w:style w:type="paragraph" w:customStyle="1" w:styleId="Stile3">
    <w:name w:val="Stile3"/>
    <w:basedOn w:val="Normal"/>
    <w:rsid w:val="000E370A"/>
    <w:pPr>
      <w:numPr>
        <w:numId w:val="6"/>
      </w:numPr>
      <w:tabs>
        <w:tab w:val="clear" w:pos="360"/>
      </w:tabs>
      <w:spacing w:after="60"/>
      <w:ind w:left="284" w:firstLine="0"/>
      <w:jc w:val="both"/>
    </w:pPr>
  </w:style>
  <w:style w:type="paragraph" w:customStyle="1" w:styleId="elenco2">
    <w:name w:val="elenco2"/>
    <w:basedOn w:val="Normal"/>
    <w:rsid w:val="000E370A"/>
    <w:pPr>
      <w:ind w:left="567" w:hanging="360"/>
    </w:pPr>
  </w:style>
  <w:style w:type="paragraph" w:customStyle="1" w:styleId="Stileelencopunti3">
    <w:name w:val="Stile elenco punti 3"/>
    <w:basedOn w:val="Stileelencopunti"/>
    <w:rsid w:val="000E370A"/>
    <w:pPr>
      <w:numPr>
        <w:numId w:val="5"/>
      </w:numPr>
      <w:tabs>
        <w:tab w:val="clear" w:pos="360"/>
        <w:tab w:val="num" w:pos="709"/>
      </w:tabs>
      <w:spacing w:before="120"/>
      <w:ind w:left="709" w:hanging="357"/>
    </w:pPr>
    <w:rPr>
      <w:i/>
      <w:u w:val="single"/>
    </w:rPr>
  </w:style>
  <w:style w:type="paragraph" w:customStyle="1" w:styleId="elenconumerato1">
    <w:name w:val="elenco numerato 1"/>
    <w:basedOn w:val="Heading7"/>
    <w:rsid w:val="000E370A"/>
    <w:pPr>
      <w:widowControl/>
      <w:numPr>
        <w:ilvl w:val="0"/>
        <w:numId w:val="0"/>
      </w:numPr>
      <w:tabs>
        <w:tab w:val="num" w:pos="360"/>
      </w:tabs>
      <w:spacing w:before="60"/>
      <w:ind w:left="1531" w:hanging="1531"/>
    </w:pPr>
    <w:rPr>
      <w:spacing w:val="0"/>
      <w:sz w:val="22"/>
      <w:lang w:val="it-IT"/>
    </w:rPr>
  </w:style>
  <w:style w:type="paragraph" w:customStyle="1" w:styleId="Stile2">
    <w:name w:val="Stile2"/>
    <w:basedOn w:val="Normal"/>
    <w:rsid w:val="000E370A"/>
    <w:pPr>
      <w:spacing w:before="60" w:line="260" w:lineRule="atLeast"/>
      <w:ind w:left="142"/>
      <w:jc w:val="both"/>
    </w:pPr>
  </w:style>
  <w:style w:type="character" w:styleId="FootnoteReference">
    <w:name w:val="footnote reference"/>
    <w:basedOn w:val="DefaultParagraphFont"/>
    <w:semiHidden/>
    <w:rsid w:val="000E370A"/>
    <w:rPr>
      <w:vertAlign w:val="superscript"/>
    </w:rPr>
  </w:style>
  <w:style w:type="paragraph" w:styleId="BodyTextIndent3">
    <w:name w:val="Body Text Indent 3"/>
    <w:basedOn w:val="Normal"/>
    <w:rsid w:val="000E370A"/>
    <w:pPr>
      <w:ind w:left="567"/>
      <w:jc w:val="both"/>
    </w:pPr>
    <w:rPr>
      <w:rFonts w:ascii="Tahoma" w:hAnsi="Tahoma"/>
    </w:rPr>
  </w:style>
  <w:style w:type="paragraph" w:styleId="FootnoteText">
    <w:name w:val="footnote text"/>
    <w:basedOn w:val="Normal"/>
    <w:semiHidden/>
    <w:rsid w:val="000E370A"/>
    <w:rPr>
      <w:sz w:val="20"/>
    </w:rPr>
  </w:style>
  <w:style w:type="paragraph" w:customStyle="1" w:styleId="puntoelenco">
    <w:name w:val="punto elenco"/>
    <w:basedOn w:val="Normal"/>
    <w:rsid w:val="000E370A"/>
    <w:pPr>
      <w:numPr>
        <w:numId w:val="7"/>
      </w:numPr>
      <w:spacing w:before="40" w:after="20"/>
      <w:ind w:left="426" w:hanging="284"/>
      <w:jc w:val="both"/>
    </w:pPr>
  </w:style>
  <w:style w:type="character" w:styleId="Hyperlink">
    <w:name w:val="Hyperlink"/>
    <w:basedOn w:val="DefaultParagraphFont"/>
    <w:rsid w:val="000E370A"/>
    <w:rPr>
      <w:color w:val="0000FF"/>
      <w:u w:val="single"/>
    </w:rPr>
  </w:style>
  <w:style w:type="paragraph" w:customStyle="1" w:styleId="Glossario">
    <w:name w:val="Glossario"/>
    <w:basedOn w:val="Normal"/>
    <w:rsid w:val="000E370A"/>
    <w:pPr>
      <w:tabs>
        <w:tab w:val="left" w:pos="992"/>
      </w:tabs>
      <w:spacing w:before="120" w:after="120"/>
      <w:jc w:val="both"/>
    </w:pPr>
    <w:rPr>
      <w:spacing w:val="4"/>
    </w:rPr>
  </w:style>
  <w:style w:type="paragraph" w:styleId="BlockText">
    <w:name w:val="Block Text"/>
    <w:basedOn w:val="Normal"/>
    <w:rsid w:val="000E370A"/>
    <w:pPr>
      <w:tabs>
        <w:tab w:val="num" w:pos="284"/>
      </w:tabs>
      <w:ind w:left="284" w:right="-1"/>
      <w:jc w:val="both"/>
    </w:pPr>
    <w:rPr>
      <w:rFonts w:ascii="Tahoma" w:hAnsi="Tahoma"/>
    </w:rPr>
  </w:style>
  <w:style w:type="paragraph" w:styleId="DocumentMap">
    <w:name w:val="Document Map"/>
    <w:basedOn w:val="Normal"/>
    <w:semiHidden/>
    <w:rsid w:val="000E370A"/>
    <w:pPr>
      <w:shd w:val="clear" w:color="auto" w:fill="000080"/>
    </w:pPr>
    <w:rPr>
      <w:rFonts w:ascii="Tahoma" w:hAnsi="Tahoma" w:cs="Tahoma"/>
      <w:sz w:val="20"/>
    </w:rPr>
  </w:style>
  <w:style w:type="table" w:styleId="TableGrid">
    <w:name w:val="Table Grid"/>
    <w:basedOn w:val="TableNormal"/>
    <w:uiPriority w:val="39"/>
    <w:rsid w:val="000E37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fo">
    <w:name w:val="Paragrafo"/>
    <w:basedOn w:val="Normal"/>
    <w:link w:val="ParagrafoCarattere"/>
    <w:autoRedefine/>
    <w:rsid w:val="009324C9"/>
    <w:pPr>
      <w:numPr>
        <w:numId w:val="47"/>
      </w:numPr>
      <w:spacing w:before="60" w:after="60"/>
      <w:jc w:val="both"/>
    </w:pPr>
    <w:rPr>
      <w:sz w:val="18"/>
    </w:rPr>
  </w:style>
  <w:style w:type="paragraph" w:customStyle="1" w:styleId="Elencopuntato">
    <w:name w:val="Elenco puntato"/>
    <w:basedOn w:val="Paragrafo"/>
    <w:link w:val="ElencopuntatoCarattere"/>
    <w:rsid w:val="002B15CB"/>
    <w:pPr>
      <w:numPr>
        <w:numId w:val="10"/>
      </w:numPr>
      <w:spacing w:before="0"/>
    </w:pPr>
  </w:style>
  <w:style w:type="character" w:styleId="Emphasis">
    <w:name w:val="Emphasis"/>
    <w:basedOn w:val="DefaultParagraphFont"/>
    <w:qFormat/>
    <w:rsid w:val="00D44409"/>
    <w:rPr>
      <w:i/>
      <w:iCs/>
    </w:rPr>
  </w:style>
  <w:style w:type="paragraph" w:customStyle="1" w:styleId="Elencopuntatocontinua">
    <w:name w:val="Elenco puntato continua"/>
    <w:basedOn w:val="Paragrafo"/>
    <w:autoRedefine/>
    <w:rsid w:val="00685902"/>
    <w:pPr>
      <w:ind w:left="454"/>
    </w:pPr>
  </w:style>
  <w:style w:type="paragraph" w:styleId="ListContinue">
    <w:name w:val="List Continue"/>
    <w:basedOn w:val="Normal"/>
    <w:rsid w:val="00685902"/>
    <w:pPr>
      <w:spacing w:after="120"/>
      <w:ind w:left="283"/>
    </w:pPr>
  </w:style>
  <w:style w:type="paragraph" w:customStyle="1" w:styleId="Elencopuntato-1">
    <w:name w:val="Elenco puntato -1"/>
    <w:basedOn w:val="Elencopuntatocontinua"/>
    <w:rsid w:val="00C12A32"/>
    <w:pPr>
      <w:numPr>
        <w:numId w:val="14"/>
      </w:numPr>
      <w:spacing w:before="0"/>
    </w:pPr>
  </w:style>
  <w:style w:type="paragraph" w:customStyle="1" w:styleId="Elencopuntato-1continua">
    <w:name w:val="Elenco puntato -1 continua"/>
    <w:basedOn w:val="Elencopuntato-1"/>
    <w:rsid w:val="00AA0DF2"/>
    <w:pPr>
      <w:numPr>
        <w:numId w:val="0"/>
      </w:numPr>
      <w:ind w:left="907"/>
    </w:pPr>
  </w:style>
  <w:style w:type="paragraph" w:customStyle="1" w:styleId="Elencopt">
    <w:name w:val="Elenco pt"/>
    <w:basedOn w:val="Elencopuntato-1"/>
    <w:rsid w:val="00E924B5"/>
  </w:style>
  <w:style w:type="paragraph" w:customStyle="1" w:styleId="Elencopuntato-2">
    <w:name w:val="Elenco puntato -2"/>
    <w:basedOn w:val="Elencopuntato-1continua"/>
    <w:rsid w:val="002830F9"/>
    <w:pPr>
      <w:numPr>
        <w:numId w:val="20"/>
      </w:numPr>
    </w:pPr>
  </w:style>
  <w:style w:type="paragraph" w:customStyle="1" w:styleId="Elencopuntato-2continua">
    <w:name w:val="Elenco puntato -2 continua"/>
    <w:basedOn w:val="Elencopuntato-1continua"/>
    <w:rsid w:val="00DF2EFD"/>
    <w:pPr>
      <w:ind w:left="1361"/>
    </w:pPr>
  </w:style>
  <w:style w:type="paragraph" w:customStyle="1" w:styleId="Titolofuorisequenza">
    <w:name w:val="Titolo fuori sequenza"/>
    <w:basedOn w:val="Normal"/>
    <w:next w:val="Riferimentonormativo"/>
    <w:link w:val="TitolofuorisequenzaCarattere"/>
    <w:rsid w:val="006E792C"/>
    <w:pPr>
      <w:spacing w:before="240" w:after="60"/>
    </w:pPr>
    <w:rPr>
      <w:i/>
      <w:sz w:val="20"/>
    </w:rPr>
  </w:style>
  <w:style w:type="paragraph" w:customStyle="1" w:styleId="Riferimentonormativo">
    <w:name w:val="Riferimento normativo"/>
    <w:basedOn w:val="Normal"/>
    <w:rsid w:val="008A23BE"/>
    <w:pPr>
      <w:numPr>
        <w:numId w:val="8"/>
      </w:numPr>
      <w:tabs>
        <w:tab w:val="clear" w:pos="340"/>
        <w:tab w:val="left" w:pos="227"/>
      </w:tabs>
      <w:ind w:left="227" w:hanging="227"/>
    </w:pPr>
    <w:rPr>
      <w:sz w:val="20"/>
    </w:rPr>
  </w:style>
  <w:style w:type="paragraph" w:styleId="TOC2">
    <w:name w:val="toc 2"/>
    <w:basedOn w:val="Normal"/>
    <w:next w:val="Normal"/>
    <w:autoRedefine/>
    <w:uiPriority w:val="39"/>
    <w:rsid w:val="00AD1DCA"/>
    <w:pPr>
      <w:tabs>
        <w:tab w:val="left" w:pos="880"/>
        <w:tab w:val="right" w:leader="dot" w:pos="10195"/>
      </w:tabs>
      <w:ind w:left="851" w:hanging="425"/>
    </w:pPr>
  </w:style>
  <w:style w:type="paragraph" w:styleId="TOC3">
    <w:name w:val="toc 3"/>
    <w:basedOn w:val="Normal"/>
    <w:next w:val="Normal"/>
    <w:autoRedefine/>
    <w:uiPriority w:val="39"/>
    <w:rsid w:val="0061029B"/>
    <w:pPr>
      <w:tabs>
        <w:tab w:val="left" w:pos="1560"/>
        <w:tab w:val="right" w:leader="dot" w:pos="10195"/>
      </w:tabs>
      <w:ind w:left="851"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A85D09"/>
    <w:pPr>
      <w:tabs>
        <w:tab w:val="left" w:pos="2410"/>
        <w:tab w:val="right" w:leader="dot" w:pos="10195"/>
      </w:tabs>
      <w:ind w:left="1560"/>
    </w:pPr>
  </w:style>
  <w:style w:type="paragraph" w:styleId="TOC5">
    <w:name w:val="toc 5"/>
    <w:basedOn w:val="Normal"/>
    <w:next w:val="Normal"/>
    <w:autoRedefine/>
    <w:semiHidden/>
    <w:rsid w:val="006E792C"/>
    <w:pPr>
      <w:ind w:left="880"/>
    </w:pPr>
  </w:style>
  <w:style w:type="character" w:customStyle="1" w:styleId="Nomeente">
    <w:name w:val="Nome ente"/>
    <w:basedOn w:val="DefaultParagraphFont"/>
    <w:rsid w:val="00BD5D5E"/>
    <w:rPr>
      <w:i/>
    </w:rPr>
  </w:style>
  <w:style w:type="paragraph" w:styleId="TOC1">
    <w:name w:val="toc 1"/>
    <w:basedOn w:val="Normal"/>
    <w:next w:val="Normal"/>
    <w:autoRedefine/>
    <w:uiPriority w:val="39"/>
    <w:rsid w:val="00AD1DCA"/>
    <w:pPr>
      <w:tabs>
        <w:tab w:val="left" w:pos="660"/>
        <w:tab w:val="right" w:leader="dot" w:pos="10195"/>
      </w:tabs>
      <w:ind w:left="426" w:hanging="426"/>
    </w:pPr>
  </w:style>
  <w:style w:type="character" w:customStyle="1" w:styleId="Parolainglese">
    <w:name w:val="Parola inglese"/>
    <w:basedOn w:val="DefaultParagraphFont"/>
    <w:rsid w:val="001B5D54"/>
    <w:rPr>
      <w:i/>
      <w:color w:val="auto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DC30F4"/>
    <w:rPr>
      <w:rFonts w:ascii="Arial" w:hAnsi="Arial"/>
      <w:sz w:val="22"/>
      <w:lang w:val="it-IT" w:eastAsia="it-IT" w:bidi="ar-SA"/>
    </w:rPr>
  </w:style>
  <w:style w:type="character" w:customStyle="1" w:styleId="titolocapitoloCarattere">
    <w:name w:val="titolocapitolo Carattere"/>
    <w:basedOn w:val="FooterChar"/>
    <w:link w:val="titolocapitolo"/>
    <w:rsid w:val="00E5756C"/>
    <w:rPr>
      <w:rFonts w:ascii="Arial" w:hAnsi="Arial"/>
      <w:b/>
      <w:sz w:val="22"/>
      <w:lang w:val="it-IT" w:eastAsia="it-IT" w:bidi="ar-SA"/>
    </w:rPr>
  </w:style>
  <w:style w:type="paragraph" w:customStyle="1" w:styleId="Titoloparteprimapagina">
    <w:name w:val="Titolo parte prima pagina"/>
    <w:basedOn w:val="Titoloparte"/>
    <w:link w:val="TitoloparteprimapaginaCarattere"/>
    <w:rsid w:val="001404C3"/>
    <w:rPr>
      <w:b/>
      <w:i w:val="0"/>
      <w:sz w:val="24"/>
    </w:rPr>
  </w:style>
  <w:style w:type="character" w:customStyle="1" w:styleId="TitoloparteCarattere">
    <w:name w:val="Titolo parte Carattere"/>
    <w:basedOn w:val="DefaultParagraphFont"/>
    <w:link w:val="Titoloparte"/>
    <w:rsid w:val="001404C3"/>
    <w:rPr>
      <w:rFonts w:ascii="Arial" w:hAnsi="Arial"/>
      <w:i/>
      <w:szCs w:val="22"/>
      <w:lang w:val="it-IT" w:eastAsia="it-IT" w:bidi="ar-SA"/>
    </w:rPr>
  </w:style>
  <w:style w:type="character" w:customStyle="1" w:styleId="TitoloparteprimapaginaCarattere">
    <w:name w:val="Titolo parte prima pagina Carattere"/>
    <w:basedOn w:val="TitoloparteCarattere"/>
    <w:link w:val="Titoloparteprimapagina"/>
    <w:rsid w:val="001404C3"/>
    <w:rPr>
      <w:rFonts w:ascii="Arial" w:hAnsi="Arial"/>
      <w:b/>
      <w:i/>
      <w:sz w:val="24"/>
      <w:szCs w:val="22"/>
      <w:lang w:val="it-IT" w:eastAsia="it-IT" w:bidi="ar-SA"/>
    </w:rPr>
  </w:style>
  <w:style w:type="paragraph" w:customStyle="1" w:styleId="Titolopartealtrepagine">
    <w:name w:val="Titolo parte altre pagine"/>
    <w:basedOn w:val="Titoloparte"/>
    <w:link w:val="TitolopartealtrepagineCarattere"/>
    <w:rsid w:val="00BF109A"/>
    <w:rPr>
      <w:sz w:val="18"/>
    </w:rPr>
  </w:style>
  <w:style w:type="character" w:customStyle="1" w:styleId="TitolopartealtrepagineCarattere">
    <w:name w:val="Titolo parte altre pagine Carattere"/>
    <w:basedOn w:val="TitoloparteCarattere"/>
    <w:link w:val="Titolopartealtrepagine"/>
    <w:rsid w:val="00BF109A"/>
    <w:rPr>
      <w:rFonts w:ascii="Arial" w:hAnsi="Arial"/>
      <w:i/>
      <w:sz w:val="18"/>
      <w:szCs w:val="22"/>
      <w:lang w:val="it-IT" w:eastAsia="it-IT" w:bidi="ar-SA"/>
    </w:rPr>
  </w:style>
  <w:style w:type="character" w:styleId="HTMLAcronym">
    <w:name w:val="HTML Acronym"/>
    <w:basedOn w:val="DefaultParagraphFont"/>
    <w:rsid w:val="00F13A4F"/>
  </w:style>
  <w:style w:type="paragraph" w:customStyle="1" w:styleId="Elenconumerato">
    <w:name w:val="Elenco numerato"/>
    <w:basedOn w:val="Elencopuntato"/>
    <w:rsid w:val="00975BF9"/>
    <w:pPr>
      <w:numPr>
        <w:numId w:val="9"/>
      </w:numPr>
    </w:pPr>
  </w:style>
  <w:style w:type="paragraph" w:customStyle="1" w:styleId="StileElencopuntato-2continuaSinistro225mm">
    <w:name w:val="Stile Elenco puntato -2 continua + Sinistro:  225 mm"/>
    <w:basedOn w:val="Elencopuntato-2continua"/>
    <w:rsid w:val="00806BFA"/>
  </w:style>
  <w:style w:type="paragraph" w:customStyle="1" w:styleId="Elenconumerato-1">
    <w:name w:val="Elenco numerato -1"/>
    <w:basedOn w:val="Elencopuntato-2"/>
    <w:rsid w:val="00975BF9"/>
    <w:pPr>
      <w:numPr>
        <w:ilvl w:val="1"/>
        <w:numId w:val="9"/>
      </w:numPr>
    </w:pPr>
  </w:style>
  <w:style w:type="character" w:customStyle="1" w:styleId="Parolachiave">
    <w:name w:val="Parola chiave"/>
    <w:basedOn w:val="DefaultParagraphFont"/>
    <w:rsid w:val="001B5D54"/>
    <w:rPr>
      <w:i/>
    </w:rPr>
  </w:style>
  <w:style w:type="paragraph" w:customStyle="1" w:styleId="Definizione">
    <w:name w:val="Definizione"/>
    <w:basedOn w:val="Paragrafo"/>
    <w:rsid w:val="00D76B05"/>
    <w:pPr>
      <w:tabs>
        <w:tab w:val="left" w:leader="dot" w:pos="5103"/>
      </w:tabs>
      <w:ind w:left="5103" w:hanging="5103"/>
    </w:pPr>
  </w:style>
  <w:style w:type="paragraph" w:customStyle="1" w:styleId="Stile4">
    <w:name w:val="Stile4"/>
    <w:basedOn w:val="Paragrafo"/>
    <w:next w:val="Paragrafo"/>
    <w:rsid w:val="00D76B05"/>
    <w:pPr>
      <w:tabs>
        <w:tab w:val="left" w:pos="1134"/>
      </w:tabs>
      <w:ind w:left="1134" w:hanging="1134"/>
    </w:pPr>
  </w:style>
  <w:style w:type="paragraph" w:customStyle="1" w:styleId="Didascaliatabella">
    <w:name w:val="Didascalia tabella"/>
    <w:basedOn w:val="Paragrafo"/>
    <w:rsid w:val="00551D03"/>
    <w:pPr>
      <w:keepNext/>
      <w:jc w:val="center"/>
    </w:pPr>
  </w:style>
  <w:style w:type="table" w:customStyle="1" w:styleId="Tabella">
    <w:name w:val="Tabella"/>
    <w:basedOn w:val="TableProfessional"/>
    <w:rsid w:val="00551D03"/>
    <w:rPr>
      <w:rFonts w:ascii="Arial" w:hAnsi="Arial"/>
      <w:sz w:val="18"/>
      <w:lang w:val="en-GB" w:eastAsia="en-GB"/>
    </w:rPr>
    <w:tblPr/>
    <w:tcPr>
      <w:shd w:val="clear" w:color="auto" w:fill="auto"/>
    </w:tcPr>
    <w:tblStylePr w:type="firstRow">
      <w:rPr>
        <w:rFonts w:ascii="Arial" w:hAnsi="Arial"/>
        <w:b/>
        <w:bCs/>
        <w:color w:val="auto"/>
        <w:sz w:val="18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FFFFFF"/>
      </w:tcPr>
    </w:tblStylePr>
  </w:style>
  <w:style w:type="table" w:styleId="TableProfessional">
    <w:name w:val="Table Professional"/>
    <w:basedOn w:val="TableNormal"/>
    <w:rsid w:val="00551D0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labase">
    <w:name w:val="Tabella base"/>
    <w:basedOn w:val="TableNormal"/>
    <w:rsid w:val="00551D03"/>
    <w:rPr>
      <w:rFonts w:ascii="Arial" w:hAnsi="Arial"/>
      <w:sz w:val="18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top w:w="23" w:type="dxa"/>
        <w:left w:w="57" w:type="dxa"/>
        <w:bottom w:w="23" w:type="dxa"/>
        <w:right w:w="57" w:type="dxa"/>
      </w:tblCellMar>
    </w:tblPr>
    <w:trPr>
      <w:jc w:val="center"/>
    </w:trPr>
    <w:tblStylePr w:type="firstRow">
      <w:rPr>
        <w:rFonts w:ascii="Arial" w:hAnsi="Arial"/>
        <w:b/>
        <w:sz w:val="18"/>
      </w:rPr>
      <w:tblPr/>
      <w:tcPr>
        <w:shd w:val="clear" w:color="auto" w:fill="CCCCCC"/>
      </w:tcPr>
    </w:tblStylePr>
  </w:style>
  <w:style w:type="paragraph" w:customStyle="1" w:styleId="Paragrafo-obiettivi">
    <w:name w:val="Paragrafo-obiettivi"/>
    <w:basedOn w:val="Paragrafo"/>
    <w:rsid w:val="002B15CB"/>
    <w:pPr>
      <w:shd w:val="clear" w:color="auto" w:fill="CCCCCC"/>
    </w:pPr>
  </w:style>
  <w:style w:type="paragraph" w:customStyle="1" w:styleId="Stile5">
    <w:name w:val="Stile5"/>
    <w:basedOn w:val="Elencopuntato"/>
    <w:rsid w:val="002B15CB"/>
    <w:pPr>
      <w:numPr>
        <w:numId w:val="0"/>
      </w:numPr>
    </w:pPr>
    <w:rPr>
      <w:i/>
    </w:rPr>
  </w:style>
  <w:style w:type="paragraph" w:customStyle="1" w:styleId="Elencopuntato-attivit">
    <w:name w:val="Elenco puntato - attività"/>
    <w:basedOn w:val="Elencopuntato"/>
    <w:rsid w:val="004B79E4"/>
    <w:pPr>
      <w:numPr>
        <w:numId w:val="13"/>
      </w:numPr>
    </w:pPr>
    <w:rPr>
      <w:i/>
    </w:rPr>
  </w:style>
  <w:style w:type="paragraph" w:customStyle="1" w:styleId="Titolo4missioni">
    <w:name w:val="Titolo 4 missioni"/>
    <w:basedOn w:val="Heading4"/>
    <w:rsid w:val="003A4317"/>
    <w:pPr>
      <w:pageBreakBefore/>
    </w:pPr>
  </w:style>
  <w:style w:type="paragraph" w:customStyle="1" w:styleId="Elencopuntato-3">
    <w:name w:val="Elenco puntato -3"/>
    <w:basedOn w:val="Elencopuntato-2continua"/>
    <w:rsid w:val="00F613DC"/>
    <w:pPr>
      <w:numPr>
        <w:numId w:val="11"/>
      </w:numPr>
    </w:pPr>
  </w:style>
  <w:style w:type="paragraph" w:customStyle="1" w:styleId="Elencopuntato-3continua">
    <w:name w:val="Elenco puntato -3 continua"/>
    <w:basedOn w:val="Elencopuntato-2continua"/>
    <w:rsid w:val="00F613DC"/>
    <w:pPr>
      <w:ind w:left="1814"/>
    </w:pPr>
  </w:style>
  <w:style w:type="paragraph" w:customStyle="1" w:styleId="NomePersona">
    <w:name w:val="Nome Persona"/>
    <w:basedOn w:val="elenconumerato1"/>
    <w:next w:val="elenconumerato1"/>
    <w:autoRedefine/>
    <w:rsid w:val="001A3661"/>
    <w:pPr>
      <w:keepNext/>
      <w:spacing w:before="120"/>
      <w:ind w:left="0" w:firstLine="0"/>
      <w:jc w:val="center"/>
    </w:pPr>
    <w:rPr>
      <w:rFonts w:eastAsia="Batang"/>
      <w:b/>
      <w:sz w:val="18"/>
      <w:u w:val="single"/>
      <w:lang w:val="en-US" w:eastAsia="ko-KR"/>
    </w:rPr>
  </w:style>
  <w:style w:type="paragraph" w:customStyle="1" w:styleId="Warning">
    <w:name w:val="Warning"/>
    <w:basedOn w:val="Paragrafo"/>
    <w:rsid w:val="00E3019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/>
    </w:pPr>
    <w:rPr>
      <w:b/>
    </w:rPr>
  </w:style>
  <w:style w:type="paragraph" w:customStyle="1" w:styleId="CAMPIATL">
    <w:name w:val="CAMPI ATL"/>
    <w:basedOn w:val="Paragrafo"/>
    <w:next w:val="Paragrafo"/>
    <w:rsid w:val="00667E8D"/>
    <w:pPr>
      <w:keepNext/>
      <w:spacing w:before="120" w:after="0"/>
    </w:pPr>
    <w:rPr>
      <w:b/>
      <w:caps/>
    </w:rPr>
  </w:style>
  <w:style w:type="paragraph" w:customStyle="1" w:styleId="Parte-Sommario">
    <w:name w:val="Parte-Sommario"/>
    <w:basedOn w:val="Paragrafo"/>
    <w:next w:val="Paragrafo"/>
    <w:rsid w:val="00E5756C"/>
    <w:pPr>
      <w:spacing w:before="180" w:after="0"/>
      <w:jc w:val="center"/>
    </w:pPr>
    <w:rPr>
      <w:b/>
    </w:rPr>
  </w:style>
  <w:style w:type="paragraph" w:customStyle="1" w:styleId="Titoletto-no-numerato">
    <w:name w:val="Titoletto-no-numerato"/>
    <w:basedOn w:val="elenconumerato1"/>
    <w:next w:val="elenconumerato1"/>
    <w:autoRedefine/>
    <w:rsid w:val="00FB2F60"/>
    <w:pPr>
      <w:spacing w:before="120"/>
    </w:pPr>
    <w:rPr>
      <w:b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F5908"/>
    <w:rPr>
      <w:rFonts w:ascii="Arial" w:hAnsi="Arial"/>
      <w:sz w:val="22"/>
      <w:lang w:val="it-IT" w:eastAsia="it-IT" w:bidi="ar-SA"/>
    </w:rPr>
  </w:style>
  <w:style w:type="paragraph" w:styleId="ListBullet">
    <w:name w:val="List Bullet"/>
    <w:basedOn w:val="Normal"/>
    <w:autoRedefine/>
    <w:rsid w:val="002A3DD9"/>
    <w:pPr>
      <w:numPr>
        <w:numId w:val="21"/>
      </w:numPr>
    </w:pPr>
    <w:rPr>
      <w:rFonts w:ascii="Times New Roman" w:hAnsi="Times New Roman"/>
      <w:sz w:val="24"/>
    </w:rPr>
  </w:style>
  <w:style w:type="paragraph" w:customStyle="1" w:styleId="Titolo0">
    <w:name w:val="Titolo 0"/>
    <w:basedOn w:val="Normal"/>
    <w:autoRedefine/>
    <w:rsid w:val="00893156"/>
    <w:pPr>
      <w:jc w:val="center"/>
    </w:pPr>
    <w:rPr>
      <w:b/>
      <w:sz w:val="28"/>
      <w:szCs w:val="28"/>
    </w:rPr>
  </w:style>
  <w:style w:type="paragraph" w:customStyle="1" w:styleId="4ListaDistribuzioneElenchi">
    <w:name w:val="4 Lista Distribuzione/Elenchi"/>
    <w:basedOn w:val="Normal"/>
    <w:rsid w:val="002A3DD9"/>
    <w:pPr>
      <w:spacing w:before="360" w:after="120"/>
    </w:pPr>
    <w:rPr>
      <w:b/>
      <w:caps/>
      <w:sz w:val="24"/>
    </w:rPr>
  </w:style>
  <w:style w:type="paragraph" w:customStyle="1" w:styleId="9TestoProcedura">
    <w:name w:val="9 Testo Procedura"/>
    <w:basedOn w:val="Normal"/>
    <w:link w:val="9TestoProceduraCarattere"/>
    <w:rsid w:val="002A3DD9"/>
    <w:pPr>
      <w:spacing w:before="40"/>
      <w:jc w:val="both"/>
    </w:pPr>
    <w:rPr>
      <w:sz w:val="20"/>
    </w:rPr>
  </w:style>
  <w:style w:type="character" w:customStyle="1" w:styleId="9TestoProceduraCarattere">
    <w:name w:val="9 Testo Procedura Carattere"/>
    <w:basedOn w:val="DefaultParagraphFont"/>
    <w:link w:val="9TestoProcedura"/>
    <w:rsid w:val="002A3DD9"/>
    <w:rPr>
      <w:rFonts w:ascii="Arial" w:hAnsi="Arial"/>
      <w:lang w:val="it-IT" w:eastAsia="it-IT" w:bidi="ar-SA"/>
    </w:rPr>
  </w:style>
  <w:style w:type="paragraph" w:customStyle="1" w:styleId="Paragrafo-EN">
    <w:name w:val="Paragrafo - EN"/>
    <w:basedOn w:val="Paragrafo"/>
    <w:link w:val="Paragrafo-ENCarattere"/>
    <w:rsid w:val="002A3DD9"/>
    <w:rPr>
      <w:i/>
      <w:color w:val="003399"/>
    </w:rPr>
  </w:style>
  <w:style w:type="character" w:customStyle="1" w:styleId="ParagrafoCarattere">
    <w:name w:val="Paragrafo Carattere"/>
    <w:basedOn w:val="DefaultParagraphFont"/>
    <w:link w:val="Paragrafo"/>
    <w:rsid w:val="009324C9"/>
    <w:rPr>
      <w:rFonts w:ascii="Arial" w:hAnsi="Arial"/>
      <w:sz w:val="18"/>
    </w:rPr>
  </w:style>
  <w:style w:type="character" w:customStyle="1" w:styleId="Paragrafo-ENCarattere">
    <w:name w:val="Paragrafo - EN Carattere"/>
    <w:basedOn w:val="ParagrafoCarattere"/>
    <w:link w:val="Paragrafo-EN"/>
    <w:rsid w:val="00CE1725"/>
    <w:rPr>
      <w:rFonts w:ascii="Arial" w:hAnsi="Arial"/>
      <w:i/>
      <w:color w:val="003399"/>
      <w:sz w:val="18"/>
    </w:rPr>
  </w:style>
  <w:style w:type="paragraph" w:customStyle="1" w:styleId="ElencopuntatoEN">
    <w:name w:val="Elenco puntato EN"/>
    <w:basedOn w:val="Elencopuntato"/>
    <w:link w:val="ElencopuntatoENCarattere"/>
    <w:autoRedefine/>
    <w:rsid w:val="00DA570D"/>
    <w:rPr>
      <w:i/>
      <w:color w:val="003399"/>
      <w:lang w:val="en-US"/>
    </w:rPr>
  </w:style>
  <w:style w:type="paragraph" w:customStyle="1" w:styleId="ElenconumeratoEN">
    <w:name w:val="Elenco numerato EN"/>
    <w:basedOn w:val="Elenconumerato"/>
    <w:autoRedefine/>
    <w:rsid w:val="00DA570D"/>
    <w:rPr>
      <w:lang w:val="en-US"/>
    </w:rPr>
  </w:style>
  <w:style w:type="paragraph" w:customStyle="1" w:styleId="Elencopuntato-1EN">
    <w:name w:val="Elenco puntato -1 EN"/>
    <w:basedOn w:val="Elencopuntato-1"/>
    <w:autoRedefine/>
    <w:rsid w:val="00DA570D"/>
    <w:rPr>
      <w:i/>
      <w:color w:val="003399"/>
    </w:rPr>
  </w:style>
  <w:style w:type="paragraph" w:customStyle="1" w:styleId="Elencopuntato-2EN">
    <w:name w:val="Elenco puntato -2 EN"/>
    <w:basedOn w:val="Elencopuntato-2"/>
    <w:autoRedefine/>
    <w:rsid w:val="00DA570D"/>
    <w:rPr>
      <w:i/>
      <w:color w:val="003399"/>
    </w:rPr>
  </w:style>
  <w:style w:type="paragraph" w:customStyle="1" w:styleId="ElencopuntatocontinuaEN">
    <w:name w:val="Elenco puntato continua EN"/>
    <w:basedOn w:val="Elencopuntatocontinua"/>
    <w:autoRedefine/>
    <w:rsid w:val="00DA570D"/>
    <w:rPr>
      <w:i/>
      <w:color w:val="003399"/>
    </w:rPr>
  </w:style>
  <w:style w:type="paragraph" w:customStyle="1" w:styleId="Elencopuntato-1continuaEN">
    <w:name w:val="Elenco puntato -1 continua EN"/>
    <w:basedOn w:val="Elencopuntato-1continua"/>
    <w:autoRedefine/>
    <w:rsid w:val="00792DBE"/>
    <w:rPr>
      <w:i/>
      <w:color w:val="003399"/>
    </w:rPr>
  </w:style>
  <w:style w:type="paragraph" w:customStyle="1" w:styleId="Elencopuntato-2continuaEN">
    <w:name w:val="Elenco puntato -2 continua EN"/>
    <w:basedOn w:val="Elencopuntato-2continua"/>
    <w:autoRedefine/>
    <w:rsid w:val="00792DBE"/>
    <w:rPr>
      <w:i/>
      <w:color w:val="003399"/>
    </w:rPr>
  </w:style>
  <w:style w:type="paragraph" w:customStyle="1" w:styleId="Elencopuntato-3EN">
    <w:name w:val="Elenco puntato -3 EN"/>
    <w:basedOn w:val="Elencopuntato-3"/>
    <w:autoRedefine/>
    <w:rsid w:val="00792DBE"/>
    <w:rPr>
      <w:i/>
      <w:color w:val="003399"/>
    </w:rPr>
  </w:style>
  <w:style w:type="paragraph" w:customStyle="1" w:styleId="Elencopuntato-3continuaEN">
    <w:name w:val="Elenco puntato -3 continua EN"/>
    <w:basedOn w:val="Elencopuntato-3continua"/>
    <w:autoRedefine/>
    <w:rsid w:val="00792DBE"/>
    <w:rPr>
      <w:i/>
      <w:color w:val="003399"/>
    </w:rPr>
  </w:style>
  <w:style w:type="character" w:customStyle="1" w:styleId="ElencopuntatoCarattere">
    <w:name w:val="Elenco puntato Carattere"/>
    <w:basedOn w:val="ParagrafoCarattere"/>
    <w:link w:val="Elencopuntato"/>
    <w:rsid w:val="00A75AC7"/>
    <w:rPr>
      <w:rFonts w:ascii="Arial" w:hAnsi="Arial"/>
      <w:sz w:val="18"/>
    </w:rPr>
  </w:style>
  <w:style w:type="character" w:customStyle="1" w:styleId="ElencopuntatoENCarattere">
    <w:name w:val="Elenco puntato EN Carattere"/>
    <w:basedOn w:val="ElencopuntatoCarattere"/>
    <w:link w:val="ElencopuntatoEN"/>
    <w:rsid w:val="00A75AC7"/>
    <w:rPr>
      <w:rFonts w:ascii="Arial" w:hAnsi="Arial"/>
      <w:i/>
      <w:color w:val="003399"/>
      <w:sz w:val="18"/>
      <w:lang w:val="en-US"/>
    </w:rPr>
  </w:style>
  <w:style w:type="character" w:customStyle="1" w:styleId="Heading2Char">
    <w:name w:val="Heading 2 Char"/>
    <w:basedOn w:val="DefaultParagraphFont"/>
    <w:link w:val="Heading2"/>
    <w:rsid w:val="00AA7358"/>
    <w:rPr>
      <w:rFonts w:ascii="Arial" w:hAnsi="Arial"/>
      <w:b/>
      <w:sz w:val="24"/>
    </w:rPr>
  </w:style>
  <w:style w:type="character" w:customStyle="1" w:styleId="Heading3Char">
    <w:name w:val="Heading 3 Char"/>
    <w:basedOn w:val="DefaultParagraphFont"/>
    <w:link w:val="Heading3"/>
    <w:rsid w:val="00AA7358"/>
    <w:rPr>
      <w:rFonts w:ascii="Arial" w:hAnsi="Arial"/>
      <w:b/>
      <w:sz w:val="22"/>
    </w:rPr>
  </w:style>
  <w:style w:type="paragraph" w:customStyle="1" w:styleId="Inglesizza">
    <w:name w:val="Inglesizza"/>
    <w:link w:val="InglesizzaCarattere"/>
    <w:autoRedefine/>
    <w:rsid w:val="003F3CA2"/>
    <w:rPr>
      <w:rFonts w:ascii="Arial" w:hAnsi="Arial"/>
      <w:i/>
      <w:color w:val="003399"/>
      <w:sz w:val="22"/>
      <w:lang w:val="en-GB"/>
    </w:rPr>
  </w:style>
  <w:style w:type="character" w:customStyle="1" w:styleId="InglesizzaCarattere">
    <w:name w:val="Inglesizza Carattere"/>
    <w:basedOn w:val="DefaultParagraphFont"/>
    <w:link w:val="Inglesizza"/>
    <w:rsid w:val="003F3CA2"/>
    <w:rPr>
      <w:rFonts w:ascii="Arial" w:hAnsi="Arial"/>
      <w:i/>
      <w:color w:val="003399"/>
      <w:sz w:val="22"/>
      <w:lang w:val="en-GB" w:eastAsia="it-IT" w:bidi="ar-SA"/>
    </w:rPr>
  </w:style>
  <w:style w:type="character" w:customStyle="1" w:styleId="MakeEN">
    <w:name w:val="Make_EN"/>
    <w:rsid w:val="00D11387"/>
    <w:rPr>
      <w:i/>
      <w:color w:val="003399"/>
    </w:rPr>
  </w:style>
  <w:style w:type="character" w:customStyle="1" w:styleId="Heading1Char">
    <w:name w:val="Heading 1 Char"/>
    <w:basedOn w:val="Heading2Char"/>
    <w:link w:val="Heading1"/>
    <w:rsid w:val="00AA7358"/>
    <w:rPr>
      <w:rFonts w:ascii="Arial" w:hAnsi="Arial"/>
      <w:b/>
      <w:sz w:val="26"/>
      <w:lang w:val="en-GB"/>
    </w:rPr>
  </w:style>
  <w:style w:type="paragraph" w:customStyle="1" w:styleId="TabAcronimi">
    <w:name w:val="Tab_Acronimi"/>
    <w:basedOn w:val="Paragrafo"/>
    <w:autoRedefine/>
    <w:rsid w:val="00B82555"/>
    <w:pPr>
      <w:spacing w:before="20" w:after="20"/>
      <w:ind w:left="925" w:right="28" w:hanging="851"/>
    </w:pPr>
  </w:style>
  <w:style w:type="character" w:customStyle="1" w:styleId="TitolofuorisequenzaCarattere">
    <w:name w:val="Titolo fuori sequenza Carattere"/>
    <w:basedOn w:val="DefaultParagraphFont"/>
    <w:link w:val="Titolofuorisequenza"/>
    <w:rsid w:val="00B82555"/>
    <w:rPr>
      <w:rFonts w:ascii="Arial" w:hAnsi="Arial"/>
      <w:i/>
      <w:lang w:val="it-IT" w:eastAsia="it-IT" w:bidi="ar-SA"/>
    </w:rPr>
  </w:style>
  <w:style w:type="paragraph" w:customStyle="1" w:styleId="TabellaFlusso">
    <w:name w:val="Tabella_Flusso"/>
    <w:basedOn w:val="TabAcronimi"/>
    <w:link w:val="TabellaFlussoCarattere"/>
    <w:rsid w:val="00B82555"/>
    <w:pPr>
      <w:spacing w:before="0" w:after="0"/>
      <w:ind w:left="0" w:right="0" w:firstLine="0"/>
      <w:jc w:val="left"/>
    </w:pPr>
    <w:rPr>
      <w:b/>
      <w:sz w:val="16"/>
    </w:rPr>
  </w:style>
  <w:style w:type="paragraph" w:customStyle="1" w:styleId="TabRasic">
    <w:name w:val="Tab_Rasic"/>
    <w:basedOn w:val="Normal"/>
    <w:autoRedefine/>
    <w:rsid w:val="00BE0F72"/>
    <w:pPr>
      <w:jc w:val="center"/>
    </w:pPr>
    <w:rPr>
      <w:sz w:val="16"/>
      <w:szCs w:val="16"/>
    </w:rPr>
  </w:style>
  <w:style w:type="paragraph" w:customStyle="1" w:styleId="Tabella1">
    <w:name w:val="Tabella 1"/>
    <w:basedOn w:val="Paragrafo"/>
    <w:autoRedefine/>
    <w:rsid w:val="00F715B4"/>
    <w:pPr>
      <w:spacing w:before="20" w:after="20"/>
      <w:ind w:left="925" w:right="28" w:hanging="851"/>
    </w:pPr>
  </w:style>
  <w:style w:type="paragraph" w:customStyle="1" w:styleId="Flowcharttitle">
    <w:name w:val="Flow_chart(title)"/>
    <w:basedOn w:val="NomePersona"/>
    <w:autoRedefine/>
    <w:rsid w:val="00D80518"/>
    <w:rPr>
      <w:sz w:val="16"/>
      <w:szCs w:val="16"/>
    </w:rPr>
  </w:style>
  <w:style w:type="character" w:customStyle="1" w:styleId="TabellaFlussoCarattere">
    <w:name w:val="Tabella_Flusso Carattere"/>
    <w:basedOn w:val="DefaultParagraphFont"/>
    <w:link w:val="TabellaFlusso"/>
    <w:rsid w:val="00330292"/>
    <w:rPr>
      <w:rFonts w:ascii="Arial" w:hAnsi="Arial"/>
      <w:b/>
      <w:sz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A1322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BA1322"/>
    <w:rPr>
      <w:rFonts w:ascii="Arial" w:hAnsi="Arial"/>
    </w:rPr>
  </w:style>
  <w:style w:type="character" w:customStyle="1" w:styleId="CommentSubjectChar">
    <w:name w:val="Comment Subject Char"/>
    <w:basedOn w:val="CommentTextChar"/>
    <w:link w:val="CommentSubject"/>
    <w:semiHidden/>
    <w:rsid w:val="00BA1322"/>
    <w:rPr>
      <w:rFonts w:ascii="Arial" w:hAnsi="Arial"/>
      <w:b/>
      <w:bCs/>
    </w:rPr>
  </w:style>
  <w:style w:type="paragraph" w:styleId="ListParagraph">
    <w:name w:val="List Paragraph"/>
    <w:basedOn w:val="Normal"/>
    <w:uiPriority w:val="99"/>
    <w:qFormat/>
    <w:rsid w:val="00BF6E95"/>
    <w:pPr>
      <w:ind w:left="720"/>
      <w:contextualSpacing/>
    </w:pPr>
  </w:style>
  <w:style w:type="table" w:customStyle="1" w:styleId="Grigliatabella1">
    <w:name w:val="Griglia tabella1"/>
    <w:basedOn w:val="TableNormal"/>
    <w:next w:val="TableGrid"/>
    <w:uiPriority w:val="39"/>
    <w:rsid w:val="003D234A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F75544"/>
  </w:style>
  <w:style w:type="character" w:customStyle="1" w:styleId="cf01">
    <w:name w:val="cf01"/>
    <w:basedOn w:val="DefaultParagraphFont"/>
    <w:rsid w:val="00B23E1D"/>
    <w:rPr>
      <w:rFonts w:ascii="Segoe UI" w:hAnsi="Segoe UI" w:cs="Segoe UI" w:hint="default"/>
      <w:color w:val="262626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3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tossoC\Desktop\Desktop_BotossoC%20(U)\Corporate\Governance%20&amp;%20Internal%20Auditing\Forms\F4201-16_Ed2016-01_GPM_Procedures_template(Double_Language)%20v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C2C67DB402194DB586268118851459" ma:contentTypeVersion="12" ma:contentTypeDescription="Create a new document." ma:contentTypeScope="" ma:versionID="4b52a450754f55a0236fe69556ecb454">
  <xsd:schema xmlns:xsd="http://www.w3.org/2001/XMLSchema" xmlns:xs="http://www.w3.org/2001/XMLSchema" xmlns:p="http://schemas.microsoft.com/office/2006/metadata/properties" xmlns:ns3="a6293994-d732-4d66-a976-fd3dfdc5b701" xmlns:ns4="e2fb0520-0faa-4de7-bae6-5f09aa60f648" targetNamespace="http://schemas.microsoft.com/office/2006/metadata/properties" ma:root="true" ma:fieldsID="f6c26d5b579b6ae247cd97349fdad411" ns3:_="" ns4:_="">
    <xsd:import namespace="a6293994-d732-4d66-a976-fd3dfdc5b701"/>
    <xsd:import namespace="e2fb0520-0faa-4de7-bae6-5f09aa60f6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293994-d732-4d66-a976-fd3dfdc5b7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b0520-0faa-4de7-bae6-5f09aa60f64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938160-CF94-4AC9-8581-40BBCAC81A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05D11E-7027-4DBA-9F07-135011DEBF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1ED950-FF65-4F9B-8D30-20CB7B5A2C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254542-A4D4-4C6F-BB98-8E2C336842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293994-d732-4d66-a976-fd3dfdc5b701"/>
    <ds:schemaRef ds:uri="e2fb0520-0faa-4de7-bae6-5f09aa60f6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F4201-16_Ed2016-01_GPM_Procedures_template(Double_Language) v3.dotx</Template>
  <TotalTime>20</TotalTime>
  <Pages>2</Pages>
  <Words>184</Words>
  <Characters>1015</Characters>
  <Application>Microsoft Office Word</Application>
  <DocSecurity>0</DocSecurity>
  <Lines>122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Procedura-Istruzione SGQ</vt:lpstr>
    </vt:vector>
  </TitlesOfParts>
  <Company>UFI Filters HTD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Procedura-Istruzione SGQ</dc:title>
  <dc:subject/>
  <dc:creator>UFI Legal CB</dc:creator>
  <cp:keywords/>
  <dc:description/>
  <cp:lastModifiedBy>Sadok Trabelsi</cp:lastModifiedBy>
  <cp:revision>8</cp:revision>
  <cp:lastPrinted>2025-10-17T09:31:00Z</cp:lastPrinted>
  <dcterms:created xsi:type="dcterms:W3CDTF">2025-01-07T18:34:00Z</dcterms:created>
  <dcterms:modified xsi:type="dcterms:W3CDTF">2025-10-17T09:35:00Z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0x0101005EC2C67DB402194DB586268118851459</vt:lpwstr>
  </property>
  <property fmtid="{D5CDD505-2E9C-101B-9397-08002B2CF9AE}" pid="3" name="GrammarlyDocumentId">
    <vt:lpwstr>fa423337-7af6-4c5b-b3bf-3405e7cd0295</vt:lpwstr>
  </property>
</Properties>
</file>